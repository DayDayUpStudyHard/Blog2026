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501B5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outlineLvl w:val="0"/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  <w14:ligatures w14:val="none"/>
        </w:rPr>
        <w:t>第十三章</w:t>
      </w:r>
      <w:r w:rsidRPr="006B6C24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  <w14:ligatures w14:val="none"/>
        </w:rPr>
        <w:t xml:space="preserve"> </w:t>
      </w:r>
      <w:r w:rsidRPr="006B6C24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  <w14:ligatures w14:val="none"/>
        </w:rPr>
        <w:t>智能旅行助手</w:t>
      </w:r>
    </w:p>
    <w:p w14:paraId="45AF5E76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在前面的章节中，我们从零开始构建了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HelloAgents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框架，实现了多种智能体范式、工具系统、记忆机制、协议通信和性能评估等核心功能。从本章开始，我们将进入一个全新的阶段：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将所学知识融会贯通，构建完整的实用应用。</w:t>
      </w:r>
    </w:p>
    <w:p w14:paraId="73C7A94F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还记得在第一章中，我们构建的第一个智能体吗？那是一个简单的智能旅行助手，展示了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Thought-Action-Observation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循环的基本原理。本章的智能旅行助手将是一个完整的项目，包含以下核心功能：</w:t>
      </w:r>
    </w:p>
    <w:p w14:paraId="4DB730BD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（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1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）智能行程规划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：用户输入目的地、日期、偏好等信息，系统自动生成包含景点、餐饮、酒店的完整行程计划。</w:t>
      </w:r>
    </w:p>
    <w:p w14:paraId="07D59203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（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2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）地图可视化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：在地图上标注景点位置、绘制游览路线，让行程一目了然。</w:t>
      </w:r>
    </w:p>
    <w:p w14:paraId="274F3E47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（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3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）预算计算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：自动计算门票、酒店、餐饮、交通费用，显示预算明细。</w:t>
      </w:r>
    </w:p>
    <w:p w14:paraId="261504AF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（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4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）行程编辑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：支持添加、删除、调整景点，实时更新地图。</w:t>
      </w:r>
    </w:p>
    <w:p w14:paraId="0F616DB7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（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5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）导出功能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：支持导出为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PDF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或图片，方便保存和分享。</w:t>
      </w:r>
    </w:p>
    <w:p w14:paraId="27BACB8A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13.1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>项目概述与架构设计</w:t>
      </w:r>
    </w:p>
    <w:p w14:paraId="441F409A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13.1.1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为什么需要智能旅行助手</w:t>
      </w:r>
    </w:p>
    <w:p w14:paraId="7DFE3B1E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规划一次旅行是一件既令人兴奋又令人头疼的事情。你需要在网上搜索景点信息，对比不同的攻略，查看天气预报，预订酒店，计算预算，规划路线。这个过程可能需要花费几个小时甚至几天的时间。而且即使花了这么多时间，你也不确定规划的行程是否合理，是否遗漏了什么重要的景点，预算是否准确。</w:t>
      </w:r>
    </w:p>
    <w:p w14:paraId="1D2EF2AC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传统的旅行规划方式有几个痛点。首先是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信息分散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。景点信息在旅游网站上，天气信息在天气网站上，酒店信息在预订网站上，你需要在多个网站之间切换，手动整合这些信息。其次是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缺少个性化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。大部分攻略都是通用的，不考虑你的个人偏好、预算限制、出行时间等因素。最后是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难以调整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。当你想修改行程时，可能需要重新规划整个行程，因为景点的顺序、时间安排、预算都是相互关联的。</w:t>
      </w:r>
    </w:p>
    <w:p w14:paraId="2D20853B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 xml:space="preserve">AI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技术为解决这些问题提供了新的可能。想象一下，你只需要告诉系统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我想去北京玩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3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天，喜欢历史文化，预算中等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系统就能自动为你生成一个完整的行程计划，包括每天去哪些景点、在哪里吃饭、住哪个酒店、需要多少预算。而且这个计划是可以调整的，你可以删除不喜欢的景点，调整游览顺序，系统会自动更新地图和预算。</w:t>
      </w:r>
    </w:p>
    <w:p w14:paraId="53A3EC9E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这就是我们要构建的智能旅行助手。它不仅仅是一个技术演示，而是一个真正有用的应用。通过这个项目，你会学到如何将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技术应用到实际问题中，如何设计多智能体系统，如何构建完整的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应用。</w:t>
      </w:r>
    </w:p>
    <w:p w14:paraId="52B94E7A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13.1.2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技术架构概览</w:t>
      </w:r>
    </w:p>
    <w:p w14:paraId="2A04796F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系统采用经典的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前后端分离架构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，分为四个层次，如图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13.1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所示：</w:t>
      </w:r>
    </w:p>
    <w:p w14:paraId="08B36C5F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noProof/>
          <w:color w:val="0969DA"/>
          <w:kern w:val="0"/>
          <w:sz w:val="24"/>
          <w14:ligatures w14:val="none"/>
        </w:rPr>
        <w:drawing>
          <wp:inline distT="0" distB="0" distL="0" distR="0" wp14:anchorId="2F2830AD" wp14:editId="67ADCD6B">
            <wp:extent cx="5495925" cy="3885050"/>
            <wp:effectExtent l="0" t="0" r="0" b="1270"/>
            <wp:docPr id="1" name="图片 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665" cy="389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13234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13.1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智能旅行助手技术架构</w:t>
      </w:r>
    </w:p>
    <w:p w14:paraId="53FFEFD9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lastRenderedPageBreak/>
        <w:t>（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1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）前端层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 xml:space="preserve"> (Vue3+TypeScript)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：负责用户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交互和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数据展示，包括表单输入、结果展示、地图可视化。</w:t>
      </w:r>
    </w:p>
    <w:p w14:paraId="1CA1347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（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2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）后端层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 xml:space="preserve"> (</w:t>
      </w: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FastAPI</w:t>
      </w:r>
      <w:proofErr w:type="spellEnd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：负责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路由、数据验证、业务逻辑。</w:t>
      </w:r>
    </w:p>
    <w:p w14:paraId="6F65C05E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（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3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）智能体层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 xml:space="preserve"> (</w:t>
      </w: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HelloAgents</w:t>
      </w:r>
      <w:proofErr w:type="spellEnd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：负责任务分解、工具调用、结果整合。包含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4 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个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专门的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</w:p>
    <w:p w14:paraId="2D91D6E0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（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4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）外部服务层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：提供数据和能力，包括高德地图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Unsplash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LLM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</w:p>
    <w:p w14:paraId="4EED2B9C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数据流转过程如下：用户在前端填写表单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后端验证数据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调用智能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体系统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智能体依次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调用景点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搜索、天气查询、酒店推荐、行程规划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每个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通过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协议调用外部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整合结果返回前端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前端渲染展示。</w:t>
      </w:r>
    </w:p>
    <w:p w14:paraId="7BAEF083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项目的结构参考如下，提供便于定位源码：</w:t>
      </w:r>
    </w:p>
    <w:p w14:paraId="014DC09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helloagents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-trip-planner/</w:t>
      </w:r>
    </w:p>
    <w:p w14:paraId="1EE1083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backend/          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后端代码</w:t>
      </w:r>
    </w:p>
    <w:p w14:paraId="3A05E14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 ├── app/</w:t>
      </w:r>
    </w:p>
    <w:p w14:paraId="0EA0535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│   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agents/  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智能体实现</w:t>
      </w:r>
    </w:p>
    <w:p w14:paraId="37A94FF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│   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api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/               # API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路由</w:t>
      </w:r>
    </w:p>
    <w:p w14:paraId="756CEAF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│   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models/  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数据模型</w:t>
      </w:r>
    </w:p>
    <w:p w14:paraId="6E7F608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│   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services/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服务层</w:t>
      </w:r>
    </w:p>
    <w:p w14:paraId="27A6B72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│   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└── config.py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配置文件</w:t>
      </w:r>
    </w:p>
    <w:p w14:paraId="41CCBE6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 └── requirements.txt       # Python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依赖</w:t>
      </w:r>
    </w:p>
    <w:p w14:paraId="66B1B64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</w:t>
      </w:r>
    </w:p>
    <w:p w14:paraId="4AAAD6D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└── frontend/         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前端代码</w:t>
      </w:r>
    </w:p>
    <w:p w14:paraId="1700415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├──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src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7FD81EB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│   ├── views/   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页面组件</w:t>
      </w:r>
    </w:p>
    <w:p w14:paraId="211E55F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│   ├── services/          # API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服务</w:t>
      </w:r>
    </w:p>
    <w:p w14:paraId="23D4299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│   ├── types/   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类型定义</w:t>
      </w:r>
    </w:p>
    <w:p w14:paraId="1D4D39D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│   └── router/  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路由配置</w:t>
      </w:r>
    </w:p>
    <w:p w14:paraId="36AFA8D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└──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package.json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   #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npm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依赖</w:t>
      </w:r>
    </w:p>
    <w:p w14:paraId="0BEE315B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详细的架构设计和数据流转将在后续章节中介绍。</w:t>
      </w:r>
    </w:p>
    <w:p w14:paraId="4BE82854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 xml:space="preserve">13.1.3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快速体验：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5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分钟运行项目</w:t>
      </w:r>
    </w:p>
    <w:p w14:paraId="2460082B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在深入学习实现细节之前，让我们先把项目跑起来，看看最终的效果。这样你会对整个系统有一个直观的认识。</w:t>
      </w:r>
    </w:p>
    <w:p w14:paraId="1326117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环境要求：</w:t>
      </w:r>
    </w:p>
    <w:p w14:paraId="36780241" w14:textId="77777777" w:rsidR="006B6C24" w:rsidRPr="006B6C24" w:rsidRDefault="006B6C24" w:rsidP="006B6C24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Python 3.10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或更高版本</w:t>
      </w:r>
    </w:p>
    <w:p w14:paraId="34FB482A" w14:textId="77777777" w:rsidR="006B6C24" w:rsidRPr="006B6C24" w:rsidRDefault="006B6C24" w:rsidP="006B6C24">
      <w:pPr>
        <w:widowControl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Node.js 16.0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或更高版本</w:t>
      </w:r>
    </w:p>
    <w:p w14:paraId="270C30DA" w14:textId="77777777" w:rsidR="006B6C24" w:rsidRPr="006B6C24" w:rsidRDefault="006B6C24" w:rsidP="006B6C24">
      <w:pPr>
        <w:widowControl/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npm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8.0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或更高版本</w:t>
      </w:r>
    </w:p>
    <w:p w14:paraId="19BADA83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获取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密钥：</w:t>
      </w:r>
    </w:p>
    <w:p w14:paraId="305D99B9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你需要准备以下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密钥：</w:t>
      </w:r>
    </w:p>
    <w:p w14:paraId="11DF28A6" w14:textId="77777777" w:rsidR="006B6C24" w:rsidRPr="006B6C24" w:rsidRDefault="006B6C24" w:rsidP="006B6C24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API(OpenAI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DeepSeek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</w:p>
    <w:p w14:paraId="392724FF" w14:textId="77777777" w:rsidR="006B6C24" w:rsidRPr="006B6C24" w:rsidRDefault="006B6C24" w:rsidP="006B6C24">
      <w:pPr>
        <w:widowControl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Key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：访问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hyperlink r:id="rId7" w:history="1">
        <w:r w:rsidRPr="006B6C24">
          <w:rPr>
            <w:rFonts w:ascii="Segoe UI" w:eastAsia="宋体" w:hAnsi="Segoe UI" w:cs="Segoe UI"/>
            <w:color w:val="0969DA"/>
            <w:kern w:val="0"/>
            <w:sz w:val="24"/>
            <w:u w:val="single"/>
            <w14:ligatures w14:val="none"/>
          </w:rPr>
          <w:t>https://console.amap.com/</w:t>
        </w:r>
      </w:hyperlink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注册并创建应用</w:t>
      </w:r>
    </w:p>
    <w:p w14:paraId="2DC3296C" w14:textId="77777777" w:rsidR="006B6C24" w:rsidRPr="006B6C24" w:rsidRDefault="006B6C24" w:rsidP="006B6C24">
      <w:pPr>
        <w:widowControl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Unsplash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Access Key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：访问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hyperlink r:id="rId8" w:history="1">
        <w:r w:rsidRPr="006B6C24">
          <w:rPr>
            <w:rFonts w:ascii="Segoe UI" w:eastAsia="宋体" w:hAnsi="Segoe UI" w:cs="Segoe UI"/>
            <w:color w:val="0969DA"/>
            <w:kern w:val="0"/>
            <w:sz w:val="24"/>
            <w:u w:val="single"/>
            <w14:ligatures w14:val="none"/>
          </w:rPr>
          <w:t>https://unsplash.com/developers</w:t>
        </w:r>
      </w:hyperlink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注册并创建应用</w:t>
      </w:r>
    </w:p>
    <w:p w14:paraId="3318E575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将所有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密钥放入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.env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文件。</w:t>
      </w:r>
    </w:p>
    <w:p w14:paraId="5D278F7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启动后端：</w:t>
      </w:r>
    </w:p>
    <w:p w14:paraId="51B6EF5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1.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进入后端目录</w:t>
      </w:r>
    </w:p>
    <w:p w14:paraId="7209B2A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helloagents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-trip-planner/backend</w:t>
      </w:r>
    </w:p>
    <w:p w14:paraId="791791C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840425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2.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安装依赖</w:t>
      </w:r>
    </w:p>
    <w:p w14:paraId="743E666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pip install -r requirements.txt</w:t>
      </w:r>
    </w:p>
    <w:p w14:paraId="18EBC3A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7BEB5A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3.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配置环境变量</w:t>
      </w:r>
    </w:p>
    <w:p w14:paraId="5A4C113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cp .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env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.example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.env</w:t>
      </w:r>
    </w:p>
    <w:p w14:paraId="333DA91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编辑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.env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文件，填入你的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API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密钥</w:t>
      </w:r>
    </w:p>
    <w:p w14:paraId="5F8C10E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B72117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4.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启动后端服务</w:t>
      </w:r>
    </w:p>
    <w:p w14:paraId="0214D30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>uvicorn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app.api.main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:app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--reload</w:t>
      </w:r>
    </w:p>
    <w:p w14:paraId="73EF9FD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或者</w:t>
      </w:r>
    </w:p>
    <w:p w14:paraId="4AD4943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python run.py</w:t>
      </w:r>
    </w:p>
    <w:p w14:paraId="5847C67E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成功启动后，访问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hyperlink r:id="rId9" w:history="1">
        <w:r w:rsidRPr="006B6C24">
          <w:rPr>
            <w:rFonts w:ascii="Segoe UI" w:eastAsia="宋体" w:hAnsi="Segoe UI" w:cs="Segoe UI"/>
            <w:color w:val="0969DA"/>
            <w:kern w:val="0"/>
            <w:sz w:val="24"/>
            <w:u w:val="single"/>
            <w14:ligatures w14:val="none"/>
          </w:rPr>
          <w:t>http://localhost:8000/docs</w:t>
        </w:r>
      </w:hyperlink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可以看到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文档。</w:t>
      </w:r>
    </w:p>
    <w:p w14:paraId="5496C3E9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打开新的终端窗口：</w:t>
      </w:r>
    </w:p>
    <w:p w14:paraId="36E6B05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1.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进入前端目录</w:t>
      </w:r>
    </w:p>
    <w:p w14:paraId="4B06D1C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helloagents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-trip-planner/frontend</w:t>
      </w:r>
    </w:p>
    <w:p w14:paraId="5FAA2AD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E3A3D6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2.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安装依赖</w:t>
      </w:r>
    </w:p>
    <w:p w14:paraId="3B52038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npm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install</w:t>
      </w:r>
    </w:p>
    <w:p w14:paraId="545D9EC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6A1A24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3.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启动前端服务</w:t>
      </w:r>
    </w:p>
    <w:p w14:paraId="21DBFB3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npm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run dev</w:t>
      </w:r>
    </w:p>
    <w:p w14:paraId="0F40B935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成功启动后，访问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hyperlink r:id="rId10" w:history="1">
        <w:r w:rsidRPr="006B6C24">
          <w:rPr>
            <w:rFonts w:ascii="Segoe UI" w:eastAsia="宋体" w:hAnsi="Segoe UI" w:cs="Segoe UI"/>
            <w:color w:val="0969DA"/>
            <w:kern w:val="0"/>
            <w:sz w:val="24"/>
            <w:u w:val="single"/>
            <w14:ligatures w14:val="none"/>
          </w:rPr>
          <w:t>http://localhost:5173</w:t>
        </w:r>
      </w:hyperlink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即可使用应用。</w:t>
      </w:r>
    </w:p>
    <w:p w14:paraId="410DEC63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体验核心功能：</w:t>
      </w:r>
    </w:p>
    <w:p w14:paraId="4E326C67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首先需在首页表单中填写目的地城市、旅行日期、偏好、预算、交通及住宿类型等信息。点击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“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开始规划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”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按钮后，系统会显示加载进度条，并很快生成结果页面，如图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13.2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所示。</w:t>
      </w:r>
    </w:p>
    <w:p w14:paraId="7F758E78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noProof/>
          <w:color w:val="0969DA"/>
          <w:kern w:val="0"/>
          <w:sz w:val="24"/>
          <w14:ligatures w14:val="none"/>
        </w:rPr>
        <w:drawing>
          <wp:inline distT="0" distB="0" distL="0" distR="0" wp14:anchorId="379F7DA6" wp14:editId="19A846B8">
            <wp:extent cx="6134100" cy="3179861"/>
            <wp:effectExtent l="0" t="0" r="0" b="1905"/>
            <wp:docPr id="2" name="图片 2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029" cy="318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96BD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13.2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旅行助手规划进行页面</w:t>
      </w:r>
    </w:p>
    <w:p w14:paraId="5E8EC85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随后加载成功，该页面会清晰展示行程概览、预算明细、景点地图、每日行程详情和天气信息，如图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13.3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13.4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所示。</w:t>
      </w:r>
    </w:p>
    <w:p w14:paraId="26A7CEB4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noProof/>
          <w:color w:val="0969DA"/>
          <w:kern w:val="0"/>
          <w:sz w:val="24"/>
          <w14:ligatures w14:val="none"/>
        </w:rPr>
        <w:drawing>
          <wp:inline distT="0" distB="0" distL="0" distR="0" wp14:anchorId="413844DA" wp14:editId="255A70DB">
            <wp:extent cx="5972175" cy="2944900"/>
            <wp:effectExtent l="0" t="0" r="0" b="8255"/>
            <wp:docPr id="3" name="图片 3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895" cy="294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18BDC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13.3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旅行助手规划完成页面</w:t>
      </w:r>
    </w:p>
    <w:p w14:paraId="4C4F40CD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noProof/>
          <w:color w:val="0969DA"/>
          <w:kern w:val="0"/>
          <w:sz w:val="24"/>
          <w14:ligatures w14:val="none"/>
        </w:rPr>
        <w:drawing>
          <wp:inline distT="0" distB="0" distL="0" distR="0" wp14:anchorId="3982CB40" wp14:editId="427BE058">
            <wp:extent cx="5372100" cy="2630477"/>
            <wp:effectExtent l="0" t="0" r="0" b="0"/>
            <wp:docPr id="4" name="图片 4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14" cy="26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D610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13.4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旅行助手规划完成页面</w:t>
      </w:r>
    </w:p>
    <w:p w14:paraId="1EA1D245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如果用户需要个性化调整，可以点击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“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编辑行程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”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按钮，自由调整景点顺序或删除某个景点，如图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13.5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所示。规划完成后，通过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“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导出行程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”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下拉菜单，即可将最终方案轻松保存为图片或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PDF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文件，方便随时查阅。</w:t>
      </w:r>
    </w:p>
    <w:p w14:paraId="410C6C38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noProof/>
          <w:color w:val="0969DA"/>
          <w:kern w:val="0"/>
          <w:sz w:val="24"/>
          <w14:ligatures w14:val="none"/>
        </w:rPr>
        <w:drawing>
          <wp:inline distT="0" distB="0" distL="0" distR="0" wp14:anchorId="72688137" wp14:editId="0281A3F7">
            <wp:extent cx="5734050" cy="1964077"/>
            <wp:effectExtent l="0" t="0" r="0" b="0"/>
            <wp:docPr id="5" name="图片 5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76" cy="196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0814E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13.5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旅行助手规划完成页面</w:t>
      </w:r>
    </w:p>
    <w:p w14:paraId="6C8D4275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13.2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>数据模型设计</w:t>
      </w:r>
    </w:p>
    <w:p w14:paraId="023B7A65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13.2.1 Web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应用中的数据流转</w:t>
      </w:r>
    </w:p>
    <w:p w14:paraId="3ED319C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在构建智能旅行助手时，我们需要解决一个核心问题：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如何表示和传递旅行计划数据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?</w:t>
      </w:r>
    </w:p>
    <w:p w14:paraId="4390E420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我们需要理解一个完整的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应用中数据是如何流转的。想象一下，当用户在浏览器中点击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开始规划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按钮时，会发生什么？</w:t>
      </w:r>
    </w:p>
    <w:p w14:paraId="288C81A2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用户在前端填写的表单数据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目的地、日期、预算等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需要通过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HTTP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请求发送到后端服务器。后端接收到数据后，会调用智能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体系统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进行处理。智能体又会调用高德地图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Unsplash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等外部服务获取数据。这些外部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返回的数据格式各不相同，有的用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lng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，有的用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，有的用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longitude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。最后，后端需要将处理好的数据返回给前端，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前端再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渲染成用户看到的页面。</w:t>
      </w:r>
    </w:p>
    <w:p w14:paraId="3155EDCF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在这个过程中，数据经历了多次转换：前端表单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HTTP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请求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后端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Python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对象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外部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响应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后端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Python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对象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HTTP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响应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前端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对象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→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页面展示。如果没有统一的数据格式，每一步转换都可能出错。这就是为什么我们需要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数据模型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</w:p>
    <w:p w14:paraId="4890DC64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13.2.2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从字典到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模型</w:t>
      </w:r>
    </w:p>
    <w:p w14:paraId="7863B906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让我们从第一章的简单原型开始。在那个原型中，我们使用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Python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字典来表示景点数据：</w:t>
      </w:r>
    </w:p>
    <w:p w14:paraId="24BE0D1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第一章的做法：使用字典</w:t>
      </w:r>
    </w:p>
    <w:p w14:paraId="2A0848F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attraction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1AE465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"name"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故宫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471E7DC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"location"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{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lng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116.397128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"lat"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39.916527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},</w:t>
      </w:r>
    </w:p>
    <w:p w14:paraId="77CC683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"price"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60</w:t>
      </w:r>
    </w:p>
    <w:p w14:paraId="77C75B9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3611F76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6A4C861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访问数据</w:t>
      </w:r>
    </w:p>
    <w:p w14:paraId="14C0837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lng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attraction[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"location</w:t>
      </w:r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][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lng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</w:t>
      </w:r>
    </w:p>
    <w:p w14:paraId="387F0ED1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这种方式在原型阶段很方便，但在实际项目中会遇到很多问题。首先是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字段名不统一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的问题。高德地图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返回的位置数据是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"116.397128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39.916527"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这样的字符串，需要手动分割成经纬度。而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Unsplash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可能使用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longitude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latitude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。如果我们在代码中到处都用字典，就需要在每个地方都处理这些差异。</w:t>
      </w:r>
    </w:p>
    <w:p w14:paraId="7D684B6D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其次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类型</w:t>
      </w:r>
      <w:proofErr w:type="gramEnd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安全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的问题。假设我们不小心把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price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写成了字符串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"60"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Python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中这不会立即报错，但在计算总预算时就会出问题。更糟糕的是，这种错误只能在运行时才能发现，而且错误信息可能很难定位。</w:t>
      </w:r>
    </w:p>
    <w:p w14:paraId="25229D32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最后是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维护性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的问题。当我们需要给景点添加新字段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比如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rating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评分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时，需要在代码的多个地方修改。如果遗漏了某个地方，就会导致数据不一致。</w:t>
      </w:r>
    </w:p>
    <w:p w14:paraId="3BF53FBC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提供了一个解决方案。它是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Python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的数据验证库，可以让我们用类来定义数据结构，并自动处理验证、转换和序列化。让我们看一个简单的例子：</w:t>
      </w:r>
    </w:p>
    <w:p w14:paraId="4A9AEE7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pydantic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Field</w:t>
      </w:r>
      <w:proofErr w:type="spellEnd"/>
      <w:proofErr w:type="gramEnd"/>
    </w:p>
    <w:p w14:paraId="34BACC3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D38CE9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Location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075A5FA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longitude: float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经度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115748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latitude: float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纬度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F24ECA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6696F18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Attraction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47BC600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name: str</w:t>
      </w:r>
    </w:p>
    <w:p w14:paraId="20BC7E7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location: Location</w:t>
      </w:r>
    </w:p>
    <w:p w14:paraId="7A4BEB6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ticket_price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</w:p>
    <w:p w14:paraId="4D9392C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3172E8E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创建对象</w:t>
      </w:r>
    </w:p>
    <w:p w14:paraId="205EF05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attraction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Attraction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</w:p>
    <w:p w14:paraId="7537197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name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故宫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5DD7C3B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location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Location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(longitude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=116.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397128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,latitude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=39.916527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),</w:t>
      </w:r>
    </w:p>
    <w:p w14:paraId="397D12C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ticket_price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=60</w:t>
      </w:r>
    </w:p>
    <w:p w14:paraId="0E467CC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12E2E1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3AA367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类型安全的访问</w:t>
      </w:r>
    </w:p>
    <w:p w14:paraId="53F8497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lng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location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longitude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# IDE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会提供代码补全</w:t>
      </w:r>
    </w:p>
    <w:p w14:paraId="7727836A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这样做有几个好处。首先，如果我们传入了错误的类型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比如把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ticket_price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设为字符串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会立即抛出异常，告诉我们哪里出错了。其次，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IDE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可以根据类型定义提供代码补全和类型检查，大大减少了拼写错误。最后，当我们需要修改数据结构时，只需要修改类定义，所有使用这个类的地方都会自动更新。</w:t>
      </w:r>
    </w:p>
    <w:p w14:paraId="41E97F41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13.2.3 </w:t>
      </w: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的核心概念</w:t>
      </w:r>
    </w:p>
    <w:p w14:paraId="35C3C34B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在深入设计我们的数据模型之前，让我们先了解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的几个核心概念。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的基础是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类，所有的数据模型都需要继承这个类。每个字段都可以指定类型，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会自动进行类型检查和转换。</w:t>
      </w:r>
    </w:p>
    <w:p w14:paraId="3227F68E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字段定义使用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Field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函数，它可以指定默认值、描述、验证规则等。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表示这个字段是必填的，如果创建对象时没有提供这个字段，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会抛出异常。我们也可以使用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Optional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来表示可选字段，或者直接提供默认值。</w:t>
      </w:r>
    </w:p>
    <w:p w14:paraId="422A650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pydantic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Field</w:t>
      </w:r>
      <w:proofErr w:type="spellEnd"/>
      <w:proofErr w:type="gramEnd"/>
    </w:p>
    <w:p w14:paraId="6F7377C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typing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List</w:t>
      </w:r>
      <w:proofErr w:type="spellEnd"/>
      <w:proofErr w:type="gramEnd"/>
    </w:p>
    <w:p w14:paraId="3BC778F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6E77996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Attraction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7D45EFA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  name: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景点名称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必填</w:t>
      </w:r>
    </w:p>
    <w:p w14:paraId="7F0863B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rating: float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=0.0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,ge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,le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=5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默认值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范围验证</w:t>
      </w:r>
    </w:p>
    <w:p w14:paraId="7FE723C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visit_duration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=60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,gt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大于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0</w:t>
      </w:r>
    </w:p>
    <w:p w14:paraId="615536B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description: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[str]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可选字段</w:t>
      </w:r>
    </w:p>
    <w:p w14:paraId="1D2173E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还支持嵌套模型和列表。我们可以在一个模型中使用另一个模型作为字段类型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,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这样就可以构建复杂的数据结构。比如，一个景点包含位置信息，一个行程包含多个景点。</w:t>
      </w:r>
    </w:p>
    <w:p w14:paraId="276777A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DayPlan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4766E1C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date: str</w:t>
      </w:r>
    </w:p>
    <w:p w14:paraId="50F005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attractions: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List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[Attraction]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景点列表</w:t>
      </w:r>
    </w:p>
    <w:p w14:paraId="23179AA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hotel: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[Hotel]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可选的酒店信息</w:t>
      </w:r>
    </w:p>
    <w:p w14:paraId="5B944DA8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最强大的功能之一是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自定义验证器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。有时候外部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返回的数据格式不符合我们的要求，我们可以使用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field_validator</w:t>
      </w:r>
      <w:proofErr w:type="spellEnd"/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装饰器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来自定义验证和转换逻辑。比如，高德地图返回的温度是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"16°C"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这样的字符串，我们需要把它转换成数字：</w:t>
      </w:r>
    </w:p>
    <w:p w14:paraId="63741C3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pydantic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field_validator</w:t>
      </w:r>
      <w:proofErr w:type="spellEnd"/>
    </w:p>
    <w:p w14:paraId="786A6EC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62970A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WeatherInfo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1ED2DFA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temperature: int</w:t>
      </w:r>
    </w:p>
    <w:p w14:paraId="1ADBCE1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</w:p>
    <w:p w14:paraId="7D7ECEF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@field_validator(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'temperature</w:t>
      </w:r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,mode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'before'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)</w:t>
      </w:r>
    </w:p>
    <w:p w14:paraId="04D73F9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parse_temperature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cls,v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50B0280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解析温度字符串：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"16°C" -&gt; 16"""</w:t>
      </w:r>
    </w:p>
    <w:p w14:paraId="10FB6A2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isinstance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v,str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1824586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v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v.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replace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'°C'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replace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宋体" w:eastAsia="宋体" w:hAnsi="宋体" w:cs="宋体" w:hint="eastAsia"/>
          <w:color w:val="0A3069"/>
          <w:kern w:val="0"/>
          <w:sz w:val="20"/>
          <w:szCs w:val="20"/>
          <w14:ligatures w14:val="none"/>
        </w:rPr>
        <w:t>℃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).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strip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561038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int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(v)</w:t>
      </w:r>
    </w:p>
    <w:p w14:paraId="35D1E34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v</w:t>
      </w:r>
    </w:p>
    <w:p w14:paraId="500A122F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这个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验证器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会在创建对象之前自动执行，将字符串转换成整数。这样我们就不需要在代码的每个地方都手动处理温度格式了。</w:t>
      </w:r>
    </w:p>
    <w:p w14:paraId="2D686FAA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13.2.4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自底向上的模型设计</w:t>
      </w:r>
    </w:p>
    <w:p w14:paraId="1A909764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现在让我们开始设计智能旅行助手的数据模型。一个好的设计原则是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自底向上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：先定义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基础的模型，然后逐步组合成复杂的结构。这样做的好处是每个模型都很简单，容易理解和维护。</w:t>
      </w:r>
    </w:p>
    <w:p w14:paraId="380C8782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最基础的模型是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位置信息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。无论是景点、酒店还是餐厅，都需要位置信息。我们定义一个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Location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类来表示经纬度坐标：</w:t>
      </w:r>
    </w:p>
    <w:p w14:paraId="53B7583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Location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3BBF6B6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位置信息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经纬度坐标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)"""</w:t>
      </w:r>
    </w:p>
    <w:p w14:paraId="398918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longitude: float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经度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ge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=-180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,le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=180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B857EA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latitude: float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纬度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ge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=-90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,le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=90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B583DD5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这里我们使用了范围验证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ge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表示大于等于，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表示小于等于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，确保经纬度的值在合理范围内。</w:t>
      </w:r>
    </w:p>
    <w:p w14:paraId="7348EF90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接下来是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景点信息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。一个景点包含名称、地址、位置、游览时间、描述、评分、图片和门票价格等信息。注意我们使用了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Location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作为字段类型，这就是嵌套模型：</w:t>
      </w:r>
    </w:p>
    <w:p w14:paraId="501B69B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Attraction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46B260E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443B465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name: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景点名称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106770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address: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地址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6012532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location: Location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经纬度坐标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A0D4E7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visit_duration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建议游览时间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分钟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)"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gt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B89289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description: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景点描述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7E7FE0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category: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[str]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景点类别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A08469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rating: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[float]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,ge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,le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=5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评分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A8869E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image_url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[str]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图片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URL"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E54212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ticket_price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,ge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门票价格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元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)"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C88CBA0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类似地，我们定义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餐饮信息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酒店信息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。这些模型的结构都很相似，都包含名称、地址、位置和费用等基本信息：</w:t>
      </w:r>
    </w:p>
    <w:p w14:paraId="26F8C01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Meal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2FED51A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餐饮信息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3E612DD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type: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餐饮类型：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breakfast/lunch/dinner/snack"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129166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name: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餐饮名称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04C6FB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address: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[str]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地址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F6594B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location: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[Location]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经纬度坐标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707324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description: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[str]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描述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A1FD88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estimated_cost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预估费用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元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)"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2C2A8F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40D97B4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Hotel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725B215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2D1A080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name: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酒店名称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AB3BCA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address: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酒店地址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C593C0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location: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[Location]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酒店位置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6604E2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price_range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价格范围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7A2184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rating: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评分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08B841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distance: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距离景点距离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358184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  type: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酒店类型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5A89AD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estimated_cost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预估费用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元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/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)"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049CACE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预算信息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是一个特殊的模型，它不包含位置信息，而是包含各项费用的汇总：</w:t>
      </w:r>
    </w:p>
    <w:p w14:paraId="19F6155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Budget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109E19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预算信息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1C4CD97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total_attractions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景点门票总费用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B3FAA9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total_hotels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酒店总费用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647FF5B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total_meals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餐饮总费用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C0324C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total_transportation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交通总费用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FA7E82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total: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总费用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782CB0F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现在我们可以组合这些基础模型，构建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单日行程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。一个单日行程包含日期、描述、交通方式、住宿安排、酒店、景点列表和餐饮列表：</w:t>
      </w:r>
    </w:p>
    <w:p w14:paraId="5FB4C79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DayPlan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35595D6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单日行程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4060C35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date: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日期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B3367D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day_index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第几天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从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0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开始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)"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E230DD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description: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当日行程描述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1D6416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transportation: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交通方式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396E50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accommodation: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住宿安排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EDD1FA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hotel: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[Hotel]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413250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attractions: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List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[Attraction]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default_factory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list,description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景点列表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D813B1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meals: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List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[Meal]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default_factory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list,description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餐饮安排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1C4B341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注意这里使用了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List[Attraction]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来表示景点列表，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default_factory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=list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表示默认值是一个空列表。</w:t>
      </w:r>
    </w:p>
    <w:p w14:paraId="621D8C8B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天气信息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需要特殊处理，因为高德地图返回的温度格式不规范。我们使用自定义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验证器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来处理：</w:t>
      </w:r>
    </w:p>
    <w:p w14:paraId="22A598B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WeatherInfo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45E0BE1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天气信息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59E9136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date: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日期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D9A463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day_weather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白天天气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2845FC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night_weather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夜间天气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B5A5CA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day_temp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白天温度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摄氏度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)"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4A1884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night_temp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夜间温度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摄氏度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)"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3F6D8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wind_direction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风向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FE425F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wind_power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风力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E92486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</w:p>
    <w:p w14:paraId="2CEF998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@field_validator(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'day_temp'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'night_temp</w:t>
      </w:r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,mode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'before'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)</w:t>
      </w:r>
    </w:p>
    <w:p w14:paraId="7EE216F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parse_temperature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cls,v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4298587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解析温度字符串：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"16°C" -&gt; 16"""</w:t>
      </w:r>
    </w:p>
    <w:p w14:paraId="69870A4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isinstance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v,str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7CA203F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          v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v.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replace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'°C'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replace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宋体" w:eastAsia="宋体" w:hAnsi="宋体" w:cs="宋体" w:hint="eastAsia"/>
          <w:color w:val="0A3069"/>
          <w:kern w:val="0"/>
          <w:sz w:val="20"/>
          <w:szCs w:val="20"/>
          <w14:ligatures w14:val="none"/>
        </w:rPr>
        <w:t>℃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replace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'°'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''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strip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()</w:t>
      </w:r>
    </w:p>
    <w:p w14:paraId="6E7FAB3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try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32D95B7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int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(v)</w:t>
      </w:r>
    </w:p>
    <w:p w14:paraId="5797AEE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except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ValueError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711D2A8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容错处理</w:t>
      </w:r>
    </w:p>
    <w:p w14:paraId="06F67F9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v</w:t>
      </w:r>
    </w:p>
    <w:p w14:paraId="3989EDB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最后，我们定义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完整的旅行计划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。这是最顶层的模型，包含了所有的信息：</w:t>
      </w:r>
    </w:p>
    <w:p w14:paraId="7B717D3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BaseModel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</w:t>
      </w:r>
    </w:p>
    <w:p w14:paraId="4BDD8AD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旅行计划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0D24F8B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city: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目的地城市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E6608F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start_date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开始日期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B7334C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end_date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结束日期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DBC03C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days: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List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default_factory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list,description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每日行程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0EA4C4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weather_info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List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WeatherInfo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default_factory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list,description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天气信息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77C145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overall_suggestions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str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...,description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总体建议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E25D07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budget: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[Budget]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Field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(default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,description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预算信息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BBBEE54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这样，我们就完成了整个数据模型的设计。从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基础的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Location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，到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Meal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Hotel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，再到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，最后到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，形成了一个清晰的层次结构。</w:t>
      </w:r>
    </w:p>
    <w:p w14:paraId="03B2D8B9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13.2.5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数据模型在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应用中的应用</w:t>
      </w:r>
    </w:p>
    <w:p w14:paraId="7F30DA44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现在让我们看看这些数据模型如何在实际的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应用中使用。在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FastAPI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中，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模型可以直接用作请求和响应的类型定义。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FastAPI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会自动进行数据验证、序列化和文档生成。</w:t>
      </w:r>
    </w:p>
    <w:p w14:paraId="1032513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fastapi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FastAPI</w:t>
      </w:r>
      <w:proofErr w:type="spellEnd"/>
    </w:p>
    <w:p w14:paraId="7562CE8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app.models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.schemas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TripPlanRequest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TripPlan</w:t>
      </w:r>
      <w:proofErr w:type="spellEnd"/>
    </w:p>
    <w:p w14:paraId="6A9ABE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4D92E45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app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FastAPI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74DEAF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33BE30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@app.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post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"/api/trip/plan</w:t>
      </w:r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,response</w:t>
      </w:r>
      <w:proofErr w:type="gramEnd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_model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TripPlan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)</w:t>
      </w:r>
    </w:p>
    <w:p w14:paraId="4B80EFC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async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create_trip_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request: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-&gt;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2C7AE77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020F12C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创建旅行计划</w:t>
      </w:r>
    </w:p>
    <w:p w14:paraId="175045D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</w:t>
      </w:r>
    </w:p>
    <w:p w14:paraId="7D952CD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FastAPI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自动：</w:t>
      </w:r>
    </w:p>
    <w:p w14:paraId="5EE71B9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1.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验证请求数据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)</w:t>
      </w:r>
    </w:p>
    <w:p w14:paraId="631B1D4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2.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验证响应数据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)</w:t>
      </w:r>
    </w:p>
    <w:p w14:paraId="223F961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lastRenderedPageBreak/>
        <w:t xml:space="preserve">    3.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生成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OpenAPI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文档</w:t>
      </w:r>
    </w:p>
    <w:p w14:paraId="7C6EEED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"""</w:t>
      </w:r>
    </w:p>
    <w:p w14:paraId="46CE78B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trip_plan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await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generate_trip_plan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(request)</w:t>
      </w:r>
    </w:p>
    <w:p w14:paraId="79F8E10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trip_plan</w:t>
      </w:r>
      <w:proofErr w:type="spellEnd"/>
    </w:p>
    <w:p w14:paraId="5BDEF695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当用户发送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POST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请求到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/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api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/trip/plan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时，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FastAPI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会自动将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JSON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数据转换成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对象。如果数据格式不正确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比如缺少必填字段，或者类型不匹配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FastAPI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会自动返回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400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错误，并告诉用户哪里出错了。</w:t>
      </w:r>
    </w:p>
    <w:p w14:paraId="13A68EF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在前端，我们也需要定义对应的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类型。虽然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Python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是不同的语言，但数据结构是一样的：</w:t>
      </w:r>
    </w:p>
    <w:p w14:paraId="77C7759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interface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Location {</w:t>
      </w:r>
    </w:p>
    <w:p w14:paraId="39F7163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longitude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number;</w:t>
      </w:r>
    </w:p>
    <w:p w14:paraId="571C3FA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latitude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number;</w:t>
      </w:r>
    </w:p>
    <w:p w14:paraId="71C1E2C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362687B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F3289E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interface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Attraction {</w:t>
      </w:r>
    </w:p>
    <w:p w14:paraId="50E1ECE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name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string;</w:t>
      </w:r>
    </w:p>
    <w:p w14:paraId="064AA04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address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string;</w:t>
      </w:r>
    </w:p>
    <w:p w14:paraId="77F2AFE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location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Location;</w:t>
      </w:r>
    </w:p>
    <w:p w14:paraId="34525BE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visit_duration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number;</w:t>
      </w:r>
    </w:p>
    <w:p w14:paraId="569B741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ticket_price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number;</w:t>
      </w:r>
    </w:p>
    <w:p w14:paraId="24C0AC4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0E9D320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3F94E60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interface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4E4A3A5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string;</w:t>
      </w:r>
    </w:p>
    <w:p w14:paraId="10AD0F9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start_date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string;</w:t>
      </w:r>
    </w:p>
    <w:p w14:paraId="5A3C1AF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end_date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string;</w:t>
      </w:r>
    </w:p>
    <w:p w14:paraId="4EE2C93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days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];</w:t>
      </w:r>
    </w:p>
    <w:p w14:paraId="6D4E6D9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74CF2A8B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这样，前后端就使用了统一的数据格式。当后端返回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对象时，前端可以直接使用，不需要任何转换。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的类型检查也能帮助我们避免很多错误。</w:t>
      </w:r>
    </w:p>
    <w:p w14:paraId="4AA01DE4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13.3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>多智能体协作设计</w:t>
      </w:r>
    </w:p>
    <w:p w14:paraId="7BA7965B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 xml:space="preserve">13.3.1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为何需要多智能体</w:t>
      </w:r>
    </w:p>
    <w:p w14:paraId="67401BCA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在第七章中，我们学习了如何使用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SimpleAgent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来构建智能体。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SimpleAgent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的设计理念是简单直接：每次调用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run()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方法时，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会分析用户的问题，决定是否需要调用工具，然后返回结果。这种设计在处理简单任务时非常有效，但当面对旅行规划这样的任务时，就会遇到一些问题。</w:t>
      </w:r>
    </w:p>
    <w:p w14:paraId="2177029B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如果用单个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来完成旅行规划。这个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需要做什么呢？首先，它要搜索景点信息，这需要调用高德地图的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POI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搜索工具。然后，它要查询天气信息，这需要调用天气查询工具。接着，它要搜索酒店信息，这又需要调用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POI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搜索工具。最后，它要把所有这些信息整合起来，生成一个完整的旅行计划。</w:t>
      </w:r>
    </w:p>
    <w:p w14:paraId="6DABAF33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这听起来很简单，但实际操作时会遇到第一个问题：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工具调用的限制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SimpleAgent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每次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run()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调用只能执行一个工具。这意味着我们需要多次调用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run()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方法，每次调用处理一个任务。但这样做会带来一个新问题：如何在多次调用之间传递信息？第一次调用得到的景点信息，如何传递给第二次调用？我们需要手动管理这些中间结果，代码会变得很复杂。</w:t>
      </w:r>
    </w:p>
    <w:p w14:paraId="6E6D2EE3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当然，我们可以使用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ReactAgent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来解决这个问题。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ReactAgent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可以在一次调用中执行多个工具，它会自动进行多轮思考和行动。但这又带来了新的问题：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时间成本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ReactAgent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的每一轮思考都需要调用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LLM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，如果需要调用三个工具，就需要至少三轮思考，这意味着至少三次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调用。而且这些调用是串行的，必须等前一个完成才能开始下一个，总时间会很长。</w:t>
      </w:r>
    </w:p>
    <w:p w14:paraId="6DACA1F0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第二个问题是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提示词的复杂度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。如果我们要让一个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完成所有任务，就需要在提示词中详细描述每个任务的执行逻辑。比如：</w:t>
      </w:r>
    </w:p>
    <w:p w14:paraId="12CD6E8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COMPLEX_PROMPT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你是旅行规划助手。你需要：</w:t>
      </w:r>
    </w:p>
    <w:p w14:paraId="6E16BC2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1.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使用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maps_text_search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搜索景点，关键词根据用户偏好确定</w:t>
      </w:r>
    </w:p>
    <w:p w14:paraId="793D5FC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2.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使用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maps_weather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查询天气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获取未来几天的天气预报</w:t>
      </w:r>
    </w:p>
    <w:p w14:paraId="42909BA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3.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使用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maps_text_search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搜索酒店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类型根据用户需求确定</w:t>
      </w:r>
    </w:p>
    <w:p w14:paraId="40AF41D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4.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整合所有信息生成旅行计划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包括每天的景点、餐饮、住宿安排</w:t>
      </w:r>
    </w:p>
    <w:p w14:paraId="1E7D7A1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注意：必须按顺序执行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每个工具只能调用一次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输出必须是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JSON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格式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...</w:t>
      </w:r>
    </w:p>
    <w:p w14:paraId="4EC2C6C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214FF5F7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这样的提示词有几个问题。首先是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难以维护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。如果我们想修改景点搜索的逻辑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比如增加评分筛选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，就需要修改整个提示词，很容易影响到其他部分。其次是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容易出错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需要同时理解多个任务的要求，很容易搞混不同任务的格式和参数。最后是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难以调试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。当生成的计划不符合预期时，我们很难知道是哪个环节出了问题，是景点搜索不准确，还是天气查询失败，还是整合逻辑有问题？</w:t>
      </w:r>
    </w:p>
    <w:p w14:paraId="139BD761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面对这些问题，一个自然的想法是：能不能把复杂的任务分解成多个简单的任务，让不同的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各司其职？这就是多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协作的核心思想。</w:t>
      </w:r>
    </w:p>
    <w:p w14:paraId="5CA26520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想象一下现实世界中的旅行社。当你去旅行社咨询旅行计划时，不会只有一个人为你服务。通常会有专门的景点顾问，负责推荐景点；有酒店顾问，负责预订酒店；还有行程规划师，负责把所有信息整合成完整的行程。每个人都专注于自己擅长的领域，最后由行程规划师把所有信息汇总。这种分工协作的方式，比让一个人做所有事情要高效得多。</w:t>
      </w:r>
    </w:p>
    <w:p w14:paraId="5D0E6200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13.3.2 Agent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角色设计</w:t>
      </w:r>
    </w:p>
    <w:p w14:paraId="0BD290FD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基于任务分解原则，我们设计了四个专门的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，如图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13.6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所示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:</w:t>
      </w:r>
    </w:p>
    <w:p w14:paraId="2810FE79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noProof/>
          <w:color w:val="0969DA"/>
          <w:kern w:val="0"/>
          <w:sz w:val="24"/>
          <w14:ligatures w14:val="none"/>
        </w:rPr>
        <w:drawing>
          <wp:inline distT="0" distB="0" distL="0" distR="0" wp14:anchorId="52F92F71" wp14:editId="6C83AA8E">
            <wp:extent cx="5105400" cy="3350786"/>
            <wp:effectExtent l="0" t="0" r="0" b="2540"/>
            <wp:docPr id="6" name="图片 6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718" cy="335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2327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13.6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多智能体协作流程</w:t>
      </w:r>
    </w:p>
    <w:p w14:paraId="0CF455AE" w14:textId="77777777" w:rsidR="006B6C24" w:rsidRPr="006B6C24" w:rsidRDefault="006B6C24" w:rsidP="006B6C24">
      <w:pPr>
        <w:widowControl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lastRenderedPageBreak/>
        <w:t>AttractionSearchAgent</w:t>
      </w:r>
      <w:proofErr w:type="spellEnd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景点搜索专家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专注于搜索景点信息。它只需要理解用户的偏好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比如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历史文化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自然风光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，然后调用高德地图的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POI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搜索工具，返回相关的景点列表。它的提示词很简单，只需要说明如何根据偏好选择关键词，如何调用工具。</w:t>
      </w:r>
    </w:p>
    <w:p w14:paraId="1487A4C4" w14:textId="77777777" w:rsidR="006B6C24" w:rsidRPr="006B6C24" w:rsidRDefault="006B6C24" w:rsidP="006B6C24">
      <w:pPr>
        <w:widowControl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WeatherQueryAgent</w:t>
      </w:r>
      <w:proofErr w:type="spellEnd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天气查询专家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专注于查询天气信息。它只需要知道城市名称，然后调用天气查询工具，返回未来几天的天气预报。它的任务非常明确，几乎不会出错。</w:t>
      </w:r>
    </w:p>
    <w:p w14:paraId="32C8C1A7" w14:textId="77777777" w:rsidR="006B6C24" w:rsidRPr="006B6C24" w:rsidRDefault="006B6C24" w:rsidP="006B6C24">
      <w:pPr>
        <w:widowControl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HotelAgent</w:t>
      </w:r>
      <w:proofErr w:type="spellEnd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酒店推荐专家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专注于搜索酒店信息。它需要理解用户的住宿需求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比如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经济型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豪华型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，然后调用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POI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搜索工具，返回符合要求的酒店列表。</w:t>
      </w:r>
    </w:p>
    <w:p w14:paraId="5ABA0453" w14:textId="77777777" w:rsidR="006B6C24" w:rsidRPr="006B6C24" w:rsidRDefault="006B6C24" w:rsidP="006B6C24">
      <w:pPr>
        <w:widowControl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PlannerAgent</w:t>
      </w:r>
      <w:proofErr w:type="spellEnd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行程规划专家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负责整合所有信息。它接收前三个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的输出，加上用户的原始需求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日期、预算等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，然后生成完整的旅行计划。它不需要调用任何外部工具，只需要专注于信息的整合和行程的安排。</w:t>
      </w:r>
    </w:p>
    <w:p w14:paraId="2D44CA2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现在让我们详细设计每个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的角色和提示词。设计提示词时，我们需要考虑几个关键问题：这个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需要什么输入？它应该产生什么输出？它需要调用什么工具？它可能遇到什么问题？</w:t>
      </w:r>
    </w:p>
    <w:p w14:paraId="430B35FF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AttractionSearchAgent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的任务是根据用户偏好搜索景点。它的输入是城市名称和用户偏好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比如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历史文化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自然风光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。它需要调用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amap_maps_text_search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工具，参数是关键词和城市。它的输出是景点列表，包含名称、地址、评分等信息。</w:t>
      </w:r>
    </w:p>
    <w:p w14:paraId="2023419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ATTRACTION_AGENT_PROMPT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你是景点搜索专家。</w:t>
      </w:r>
    </w:p>
    <w:p w14:paraId="0398226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E6CE6D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工具调用格式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32E0B7F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`[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TOOL_CALL:amap_maps_text_search:keywords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,city=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城市名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]`</w:t>
      </w:r>
    </w:p>
    <w:p w14:paraId="71FF8F1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42092C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示例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20ABFC9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- `[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TOOL_CALL:amap_maps_text_search:keywords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,city=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北京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]`</w:t>
      </w:r>
    </w:p>
    <w:p w14:paraId="01050E8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lastRenderedPageBreak/>
        <w:t>- `[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TOOL_CALL:amap_maps_text_search:keywords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博物馆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,city=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上海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]`</w:t>
      </w:r>
    </w:p>
    <w:p w14:paraId="3A0B58A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605542C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重要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41EED8F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必须使用工具搜索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不要编造信息</w:t>
      </w:r>
    </w:p>
    <w:p w14:paraId="0306DA1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根据用户偏好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({preferences})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搜索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{city}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的景点</w:t>
      </w:r>
    </w:p>
    <w:p w14:paraId="38EA8EE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197A3F1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这个提示词很简洁，但包含了所有必要的信息。它明确说明了工具调用的格式，提供了具体的示例，还强调了两个重要原则：必须使用工具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不能编造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，要根据用户偏好搜索。</w:t>
      </w:r>
    </w:p>
    <w:p w14:paraId="01D34527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WeatherQueryAgent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的任务更简单，只需要查询天气。它的输入是城市名称，输出是天气信息。</w:t>
      </w:r>
    </w:p>
    <w:p w14:paraId="21109CF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WEATHER_AGENT_PROMPT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你是天气查询专家。</w:t>
      </w:r>
    </w:p>
    <w:p w14:paraId="1561B71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60BA19F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工具调用格式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5E83EBE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`[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TOOL_CALL:amap_maps_weather:city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城市名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]`</w:t>
      </w:r>
    </w:p>
    <w:p w14:paraId="05FEEE5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0095FA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请查询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{city}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的天气信息。</w:t>
      </w:r>
    </w:p>
    <w:p w14:paraId="22A6AB4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6F04E1E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HotelAgent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的任务是搜索酒店。它的输入是城市名称和住宿类型，输出是酒店列表。</w:t>
      </w:r>
    </w:p>
    <w:p w14:paraId="295B86C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HOTEL_AGENT_PROMPT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你是酒店推荐专家。</w:t>
      </w:r>
    </w:p>
    <w:p w14:paraId="374F5AB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A56E13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工具调用格式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720AB53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`[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TOOL_CALL:amap_maps_text_search:keywords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,city=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城市名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]`</w:t>
      </w:r>
    </w:p>
    <w:p w14:paraId="1FD6449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A1301D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请搜索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{city}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的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{accommodation}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酒店。</w:t>
      </w:r>
    </w:p>
    <w:p w14:paraId="463A87E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4E7C4085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PlannerAgent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是最复杂的，因为它需要整合所有信息。它的输入是用户需求和前三个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的输出，输出是完整的旅行计划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(JSON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格式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</w:p>
    <w:p w14:paraId="0FC4107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PLANNER_AGENT_PROMPT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你是行程规划专家。</w:t>
      </w:r>
    </w:p>
    <w:p w14:paraId="6FB8C9D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F24662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输出格式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526F6AE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严格按照以下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JSON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格式返回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</w:t>
      </w:r>
    </w:p>
    <w:p w14:paraId="1764715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{</w:t>
      </w:r>
    </w:p>
    <w:p w14:paraId="035BE4A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"city": 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城市名称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",</w:t>
      </w:r>
    </w:p>
    <w:p w14:paraId="775FA54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lastRenderedPageBreak/>
        <w:t xml:space="preserve">  "</w:t>
      </w:r>
      <w:proofErr w:type="spellStart"/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start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_date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": "YYYY-MM-DD",</w:t>
      </w:r>
    </w:p>
    <w:p w14:paraId="2B552B2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end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_date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": "YYYY-MM-DD",</w:t>
      </w:r>
    </w:p>
    <w:p w14:paraId="7D65493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"days": [...],</w:t>
      </w:r>
    </w:p>
    <w:p w14:paraId="31B698D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weather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_info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": [...],</w:t>
      </w:r>
    </w:p>
    <w:p w14:paraId="45129CF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overall_suggestions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": 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总体建议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",</w:t>
      </w:r>
    </w:p>
    <w:p w14:paraId="761C8B4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"budget": {...}</w:t>
      </w:r>
    </w:p>
    <w:p w14:paraId="401894B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}</w:t>
      </w:r>
    </w:p>
    <w:p w14:paraId="0A0EDE1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76A0FF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规划要求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3AF4204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1. 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weather_info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必须包含每天的天气</w:t>
      </w:r>
    </w:p>
    <w:p w14:paraId="4286DC4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2.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温度为纯数字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不带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°C)</w:t>
      </w:r>
    </w:p>
    <w:p w14:paraId="4ABE124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3.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每天安排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2-3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个景点</w:t>
      </w:r>
    </w:p>
    <w:p w14:paraId="78D0BA6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4.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考虑景点距离和游览时间</w:t>
      </w:r>
    </w:p>
    <w:p w14:paraId="7A8C2EF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5.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包含早中晚三餐</w:t>
      </w:r>
    </w:p>
    <w:p w14:paraId="6EF2143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6.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提供实用建议</w:t>
      </w:r>
    </w:p>
    <w:p w14:paraId="57FD75A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7.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包含预算信息</w:t>
      </w:r>
    </w:p>
    <w:p w14:paraId="3196E65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050EDE84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13.3.3 Agent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协作流程</w:t>
      </w:r>
    </w:p>
    <w:p w14:paraId="267B11B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现在让我们看看这四个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如何协作完成旅行规划任务。整个流程可以分为五个步骤：</w:t>
      </w:r>
    </w:p>
    <w:p w14:paraId="5A62A5C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TripPlannerAgent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157F253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__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init</w:t>
      </w:r>
      <w:proofErr w:type="spellEnd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__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(self):</w:t>
      </w:r>
    </w:p>
    <w:p w14:paraId="49C3082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attraction_agent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SimpleAgent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(name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景点搜索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prompt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=ATTRACTION_PROMPT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A1D300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weather_agent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SimpleAgent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(name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天气查询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 prompt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=WEATHER_PROMPT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CC7CD7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hotel_agent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SimpleAgent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(name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酒店推荐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 prompt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=HOTEL_PROMPT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8230B8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planner_agent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SimpleAgent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(name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行程规划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 prompt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=PLANNER_PROMPT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37F039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AB9190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plan_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trip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self, request: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-&gt;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2A033B8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步骤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1: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景点搜索</w:t>
      </w:r>
    </w:p>
    <w:p w14:paraId="591067A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attraction_agent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run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</w:p>
    <w:p w14:paraId="6565BD9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请搜索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的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preferences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</w:p>
    <w:p w14:paraId="0B2866F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)</w:t>
      </w:r>
    </w:p>
    <w:p w14:paraId="2801C76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674C69F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步骤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2: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天气查询</w:t>
      </w:r>
    </w:p>
    <w:p w14:paraId="798988C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weather_response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weather_agent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run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</w:p>
    <w:p w14:paraId="2C525ED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请查询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的天气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</w:p>
    <w:p w14:paraId="6F0E334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)</w:t>
      </w:r>
    </w:p>
    <w:p w14:paraId="0ED11ED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0798792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步骤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3: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酒店推荐</w:t>
      </w:r>
    </w:p>
    <w:p w14:paraId="7F6D2B6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hotel_response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hotel_agent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run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</w:p>
    <w:p w14:paraId="1A2704E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请搜索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的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accommodation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</w:p>
    <w:p w14:paraId="65F30C5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)</w:t>
      </w:r>
    </w:p>
    <w:p w14:paraId="382C84C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EEF6C3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步骤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4: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整合生成计划</w:t>
      </w:r>
    </w:p>
    <w:p w14:paraId="621829B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planner_query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build_planner_query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</w:p>
    <w:p w14:paraId="54061FB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request,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,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weather_response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,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hotel_response</w:t>
      </w:r>
      <w:proofErr w:type="spellEnd"/>
    </w:p>
    <w:p w14:paraId="09FC549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)</w:t>
      </w:r>
    </w:p>
    <w:p w14:paraId="3046619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planner_response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planner_agent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run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planner_query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71B19A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05B2F05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步骤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5: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解析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JSON</w:t>
      </w:r>
    </w:p>
    <w:p w14:paraId="3CB9D0B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trip_plan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</w:t>
      </w:r>
      <w:proofErr w:type="spellStart"/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parse_trip_plan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planner_response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F895B1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trip_plan</w:t>
      </w:r>
      <w:proofErr w:type="spellEnd"/>
    </w:p>
    <w:p w14:paraId="1378744C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这个流程顺序执行四个步骤，每个步骤的输出作为下一个步骤的输入。注意我们使用了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这两个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模型，这是在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13.2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节中定义的。</w:t>
      </w:r>
    </w:p>
    <w:p w14:paraId="0F125384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13.3.4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查询构建</w:t>
      </w:r>
    </w:p>
    <w:p w14:paraId="4D1AA281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PlannerAgent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需要整合所有信息，这个查询需要包含所有必要的信息，而且要组织得清晰有序，让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能够准确理解。</w:t>
      </w:r>
    </w:p>
    <w:p w14:paraId="11D9078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_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build_planner_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query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</w:p>
    <w:p w14:paraId="4E01B52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self,</w:t>
      </w:r>
    </w:p>
    <w:p w14:paraId="328EA7F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request: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25CE03E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str,</w:t>
      </w:r>
    </w:p>
    <w:p w14:paraId="6B775FB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weather_response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str,</w:t>
      </w:r>
    </w:p>
    <w:p w14:paraId="5DA1052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hotel_response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</w:t>
      </w:r>
    </w:p>
    <w:p w14:paraId="054F1F8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-&gt;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str:</w:t>
      </w:r>
    </w:p>
    <w:p w14:paraId="4778612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构建规划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Agent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的查询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703394A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f"""</w:t>
      </w:r>
    </w:p>
    <w:p w14:paraId="05DA4D5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请根据以下信息生成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的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days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日旅行计划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</w:t>
      </w:r>
    </w:p>
    <w:p w14:paraId="22D6D74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70EA21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用户需求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776DA65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目的地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449280B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日期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start_date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至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end_date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435FC52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天数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days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天</w:t>
      </w:r>
    </w:p>
    <w:p w14:paraId="4C1BC54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偏好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preferences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606D348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lastRenderedPageBreak/>
        <w:t xml:space="preserve">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预算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budget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5883F34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交通方式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transportation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5919EB4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住宿类型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accommodation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5262D00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33D2F42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3EED800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3855F3D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54789B1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天气信息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31E33B6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weather_response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756A4A5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09B2AB6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酒店信息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:**</w:t>
      </w:r>
    </w:p>
    <w:p w14:paraId="2665252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hotel_response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114FAB4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386B8A2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请生成详细的旅行计划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包括每天的景点安排、餐饮推荐、住宿信息和预算明细。</w:t>
      </w:r>
    </w:p>
    <w:p w14:paraId="109FEA9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61F65B7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通过这种多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协作的设计，我们把一个复杂的旅行规划任务分解成了四个简单的子任务。每个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都专注于自己擅长的领域，也为未来的功能扩展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比如添加餐厅推荐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、交通规划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打下了良好的基础。</w:t>
      </w:r>
    </w:p>
    <w:p w14:paraId="431FFD89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13.4 MCP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>工具集成详解</w:t>
      </w:r>
    </w:p>
    <w:p w14:paraId="3D4E3CAC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13.4.1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为什么不直接调用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API</w:t>
      </w:r>
    </w:p>
    <w:p w14:paraId="7D7A6C65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13.3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节中，我们设计了四个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来协作完成旅行规划任务。其中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AttractionSearchAgent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WeatherQueryAgent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HotelAgent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都需要调用高德地图的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来获取数据。一个自然的问题是：为什么不直接在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中调用高德地图的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HTTP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？</w:t>
      </w:r>
    </w:p>
    <w:p w14:paraId="5C9D5DB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让我们先看看直接调用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会是什么样子。高德地图提供了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POI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搜索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，我们需要构造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HTTP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请求，传递参数，解析响应：</w:t>
      </w:r>
    </w:p>
    <w:p w14:paraId="1C204B0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requests</w:t>
      </w:r>
    </w:p>
    <w:p w14:paraId="1DEA614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43A364B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lastRenderedPageBreak/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search_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poi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keywords: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str,city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str,api_key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str):</w:t>
      </w:r>
    </w:p>
    <w:p w14:paraId="6E5BC4F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直接调用高德地图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POI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搜索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API"""</w:t>
      </w:r>
    </w:p>
    <w:p w14:paraId="519FA3E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"https://restapi.amap.com/v3/place/text"</w:t>
      </w:r>
    </w:p>
    <w:p w14:paraId="745E9D1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params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6CBE727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"keywords"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keywords,</w:t>
      </w:r>
    </w:p>
    <w:p w14:paraId="613964A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"city"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city,</w:t>
      </w:r>
    </w:p>
    <w:p w14:paraId="71D6D0B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"key"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api_key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59115D2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"output"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json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</w:p>
    <w:p w14:paraId="0A2FCAB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}</w:t>
      </w:r>
    </w:p>
    <w:p w14:paraId="668143C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response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get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url,params</w:t>
      </w:r>
      <w:proofErr w:type="spellEnd"/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params)</w:t>
      </w:r>
    </w:p>
    <w:p w14:paraId="0812B71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data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response.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()</w:t>
      </w:r>
    </w:p>
    <w:p w14:paraId="51078A6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data</w:t>
      </w:r>
    </w:p>
    <w:p w14:paraId="2954A9F2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这种方式看起来很简单，但在实际使用中会遇到几个问题。首先是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 xml:space="preserve">Agent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无法自主调用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。在我们的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HelloAgents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框架中，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通过识别提示词中的工具调用标记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比如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[TOOL_CALL:tool_name:arg1=value1]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来调用工具。如果我们直接在代码中调用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就失去了自主决策的能力，变成了一个简单的函数调用。</w:t>
      </w:r>
    </w:p>
    <w:p w14:paraId="3008624F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其次是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参数传递复杂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。高德地图的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有很多参数，比如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POI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搜索有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keywords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city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types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offset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page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等十几个参数。如果我们要让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能够灵活使用这些参数，就需要在提示词中详细说明每个参数的含义和格式，这会让提示词变得非常复杂。</w:t>
      </w:r>
    </w:p>
    <w:p w14:paraId="4CB04FC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第三是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响应解析困难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返回的是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JSON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格式的数据，结构比较复杂。我们需要编写代码来解析这些数据，提取我们需要的字段。如果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的响应格式发生变化，我们就需要修改解析代码。</w:t>
      </w:r>
    </w:p>
    <w:p w14:paraId="22F198C1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最后是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工具管理混乱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。高德地图提供了十几个不同的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API(POI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搜索、天气查询、路线规划等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，如果我们为每个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都编写一个函数，然后手动注册到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的工具列表中，代码会变得很冗长。而且当我们想添加新的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时，需要修改多个地方。</w:t>
      </w:r>
    </w:p>
    <w:p w14:paraId="297DE993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13.4.2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高德地图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集成</w:t>
      </w:r>
    </w:p>
    <w:p w14:paraId="5E766E7D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MCP(Model Context Protocol)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Anthropic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提出的标准化协议，用于连接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和外部工具。本节将介绍如何在项目中集成高德地图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服务器。我们的项目用的是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amap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-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-server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，这是一个用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Node.js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实现的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服务器：</w:t>
      </w:r>
    </w:p>
    <w:p w14:paraId="00799332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noProof/>
          <w:color w:val="0969DA"/>
          <w:kern w:val="0"/>
          <w:sz w:val="24"/>
          <w14:ligatures w14:val="none"/>
        </w:rPr>
        <w:drawing>
          <wp:inline distT="0" distB="0" distL="0" distR="0" wp14:anchorId="100F1FBC" wp14:editId="170DABB9">
            <wp:extent cx="4514850" cy="2532468"/>
            <wp:effectExtent l="0" t="0" r="0" b="1270"/>
            <wp:docPr id="7" name="图片 7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952" cy="253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09A36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13.7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amap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-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mcp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-server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工具</w:t>
      </w:r>
    </w:p>
    <w:p w14:paraId="3EF8FA89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服务器提供了多种工具，主要分为以下类别，如表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13.1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所示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:</w:t>
      </w:r>
    </w:p>
    <w:p w14:paraId="70B034CE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13.1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工具分类</w:t>
      </w:r>
    </w:p>
    <w:p w14:paraId="32E6B747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noProof/>
          <w:color w:val="0969DA"/>
          <w:kern w:val="0"/>
          <w:sz w:val="24"/>
          <w14:ligatures w14:val="none"/>
        </w:rPr>
        <w:drawing>
          <wp:inline distT="0" distB="0" distL="0" distR="0" wp14:anchorId="72192981" wp14:editId="45A99D8B">
            <wp:extent cx="5524500" cy="2082800"/>
            <wp:effectExtent l="0" t="0" r="0" b="0"/>
            <wp:docPr id="8" name="图片 8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15" cy="208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DCC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通过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协议，我们可以很方便地在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HelloAgents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中集成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:</w:t>
      </w:r>
    </w:p>
    <w:p w14:paraId="404EE0A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hello_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agents.tools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MCPTool</w:t>
      </w:r>
      <w:proofErr w:type="spellEnd"/>
    </w:p>
    <w:p w14:paraId="2D0C7EB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app.config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get_settings</w:t>
      </w:r>
      <w:proofErr w:type="spellEnd"/>
    </w:p>
    <w:p w14:paraId="53671B5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359083B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settings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get_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settings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418E1C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499AB69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创建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MCP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工具</w:t>
      </w:r>
    </w:p>
    <w:p w14:paraId="4F5C494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</w:p>
    <w:p w14:paraId="2274E58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name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amap_mcp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7995CAE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command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npx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0296B50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args</w:t>
      </w:r>
      <w:proofErr w:type="spellEnd"/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"-y"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,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"@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sugarforever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/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amap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-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mcp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-server"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],</w:t>
      </w:r>
    </w:p>
    <w:p w14:paraId="6AAA7ED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env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"AMAP_API_KEY"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settings.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amap_api_key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},</w:t>
      </w:r>
    </w:p>
    <w:p w14:paraId="29CFEC2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auto_expand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=True</w:t>
      </w:r>
    </w:p>
    <w:p w14:paraId="28A33E9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9A48644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这段代码做了什么呢？首先，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command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args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指定了如何启动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服务器。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npx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-y @sugarforever/amap-mcp-server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会从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npm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仓库下载并运行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amap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-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-server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这个包。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env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参数传递了环境变量，这里我们传递了高德地图的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密钥。</w:t>
      </w:r>
    </w:p>
    <w:p w14:paraId="57BF91A7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**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注意：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**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本文档中部分示例使用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npx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启动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（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Model Context Protocol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）服务。而在本节代码仓中，我们实际采用的是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uvx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方式。需要说明的是，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npx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uvx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在设计理念上高度一致，区别仅在于所处的生态系统，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npx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面向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JavaScript/Node.js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（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包来自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npm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），而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uvx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面向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Python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（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包来自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PyPI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）。两种方式并无优劣之分，请大家在使用时按需进行选择。</w:t>
      </w:r>
    </w:p>
    <w:p w14:paraId="6B43A149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当我们创建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对象时，它会在后台启动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服务器进程，并通过标准输入输出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(stdin/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stdout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与服务器通信。这是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协议的一个特点：使用进程间通信而不是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HTTP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，这样更高效，也更容易管理。</w:t>
      </w:r>
    </w:p>
    <w:p w14:paraId="1C8F63C2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最关键的是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auto_expand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=True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这个参数。当设置为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True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时，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会自动查询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服务器提供了哪些工具，然后为每个工具创建一个独立的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Tool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对象。这就是为什么我们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只创建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了一个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，但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却获得了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16 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个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工具。让我们看看这个过程：</w:t>
      </w:r>
    </w:p>
    <w:p w14:paraId="43F2D53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创建一个</w:t>
      </w:r>
      <w:proofErr w:type="spellStart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MCPTool</w:t>
      </w:r>
      <w:proofErr w:type="spellEnd"/>
    </w:p>
    <w:p w14:paraId="55EB046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...,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auto_expand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=True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415110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agent.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add_tool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73B0E1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F97517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# Agent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实际上获得了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16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个工具！</w:t>
      </w:r>
    </w:p>
    <w:p w14:paraId="0B1CC09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lastRenderedPageBreak/>
        <w:t>print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list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agent.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tools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keys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()))</w:t>
      </w:r>
    </w:p>
    <w:p w14:paraId="6914EE1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# ['</w:t>
      </w:r>
      <w:proofErr w:type="spellStart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amap_maps_text_search</w:t>
      </w:r>
      <w:proofErr w:type="spellEnd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', '</w:t>
      </w:r>
      <w:proofErr w:type="spellStart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amap_maps_weather</w:t>
      </w:r>
      <w:proofErr w:type="spellEnd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', ...]</w:t>
      </w:r>
    </w:p>
    <w:p w14:paraId="62FFD481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如图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13.8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所示，假设用户想搜索北京的景点，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AttractionSearchAgent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接收到查询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请搜索北京的历史文化景点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分析这个查询，决定调用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amap_maps_text_search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工具，参数是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keywords=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景点，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city=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北京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</w:p>
    <w:p w14:paraId="0B885061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noProof/>
          <w:color w:val="0969DA"/>
          <w:kern w:val="0"/>
          <w:sz w:val="24"/>
          <w14:ligatures w14:val="none"/>
        </w:rPr>
        <w:drawing>
          <wp:inline distT="0" distB="0" distL="0" distR="0" wp14:anchorId="7E4DBFB7" wp14:editId="28A46453">
            <wp:extent cx="5638800" cy="2689772"/>
            <wp:effectExtent l="0" t="0" r="0" b="0"/>
            <wp:docPr id="9" name="图片 9">
              <a:hlinkClick xmlns:a="http://schemas.openxmlformats.org/drawingml/2006/main" r:id="rId2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>
                      <a:hlinkClick r:id="rId2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147" cy="269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41DA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13.8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工具调用流程</w:t>
      </w:r>
    </w:p>
    <w:p w14:paraId="5E6B0CE7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生成工具调用标记：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TOOL_CALL:amap_maps_text_search:keywords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景点，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city=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北京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HelloAgents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框架解析这个标记，提取工具名称和参数，然后调用对应的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Tool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对象。</w:t>
      </w:r>
    </w:p>
    <w:p w14:paraId="4BDAE969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Tool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对象是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自动创建的，它会把调用请求发送给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服务器。具体来说，它会构造一个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JSON-RPC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格式的消息，通过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stdin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发送给服务器进程：</w:t>
      </w:r>
    </w:p>
    <w:p w14:paraId="283945C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</w:p>
    <w:p w14:paraId="3836949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jsonrpc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"2.0"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20EF78F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"method"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"tools/call"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1E015FB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"params"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{</w:t>
      </w:r>
    </w:p>
    <w:p w14:paraId="35C1FF9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"name"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amap_maps_text_search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6E7642D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"arguments"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{</w:t>
      </w:r>
    </w:p>
    <w:p w14:paraId="49EEA11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"keywords"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景点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62A70D1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"city"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北京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</w:p>
    <w:p w14:paraId="3DAD9FA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}</w:t>
      </w:r>
    </w:p>
    <w:p w14:paraId="48D3301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}</w:t>
      </w:r>
    </w:p>
    <w:p w14:paraId="68E8114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29EBE2D4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服务器接收到这个消息，解析参数，然后调用高德地图的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HTTP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。它会构造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HTTP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请求，添加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密钥，发送请求，接收响应。</w:t>
      </w:r>
    </w:p>
    <w:p w14:paraId="5969B987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返回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JSON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格式的数据，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包含景点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列表、地址、坐标等信息。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服务器解析这些数据，提取关键字段，然后构造响应消息，通过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stdout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返回给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</w:t>
      </w:r>
    </w:p>
    <w:p w14:paraId="47FF5A1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</w:p>
    <w:p w14:paraId="2A2F18D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jsonrpc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"2.0"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6BD8C1B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"result"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{</w:t>
      </w:r>
    </w:p>
    <w:p w14:paraId="758BE8C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"content"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[</w:t>
      </w:r>
    </w:p>
    <w:p w14:paraId="136F45E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{</w:t>
      </w:r>
    </w:p>
    <w:p w14:paraId="2ED9C71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"type"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"text"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73B7E08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"text"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找到以下景点：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\n1.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故宫博物院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地址：东城区景山前街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4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号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\n2.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天坛公园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-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地址：东城区天坛路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\n..."</w:t>
      </w:r>
    </w:p>
    <w:p w14:paraId="702E4C3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}</w:t>
      </w:r>
    </w:p>
    <w:p w14:paraId="3B2F202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]</w:t>
      </w:r>
    </w:p>
    <w:p w14:paraId="19F1D60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</w:t>
      </w:r>
    </w:p>
    <w:p w14:paraId="6DACC48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17FC3DCC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接收到响应，提取文本内容，返回给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把这个结果作为工具调用的输出，继续生成最终的回复。</w:t>
      </w:r>
    </w:p>
    <w:p w14:paraId="42DB6AFD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这个流程看起来很复杂，但对于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来说，它只需要知道有一个叫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amap_maps_text_search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的工具，可以搜索景点。所有的底层细节都被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协议和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封装起来了。</w:t>
      </w:r>
    </w:p>
    <w:p w14:paraId="76A4485E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13.4.3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共享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实例</w:t>
      </w:r>
    </w:p>
    <w:p w14:paraId="177943E6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在我们的多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系统中，有三个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都需要使用高德地图的工具。那么每个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应该创建自己的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实例，还是共享同一个实例？</w:t>
      </w:r>
    </w:p>
    <w:p w14:paraId="222E8AE0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如果每个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都创建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一个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实例，这意味着会有三个服务器进程同时运行。每个进程都会独立地调用高德地图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，这可能会超过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的速率限制。而且多个进程会占用更多的内存和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CPU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资源。</w:t>
      </w:r>
    </w:p>
    <w:p w14:paraId="6E926F51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更好的做法是让所有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共享同一个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实例。这样只需要启动一个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服务器进程，所有的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调用都通过这个进程进行。这不仅节省资源，还可以更好地控制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调用频率。</w:t>
      </w:r>
    </w:p>
    <w:p w14:paraId="02C55C42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在代码中，我们在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TripPlannerAgent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的构造函数中创建一个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实例，然后把它添加到每个子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的工具列表中：</w:t>
      </w:r>
    </w:p>
    <w:p w14:paraId="6870FDC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TripPlannerAgent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51C3D4A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__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init</w:t>
      </w:r>
      <w:proofErr w:type="spellEnd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__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(self):</w:t>
      </w:r>
    </w:p>
    <w:p w14:paraId="60C18E4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settings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get_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settings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C7B95C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llm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HelloAgentsLLM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C2CD8C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4F85A8E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创建共享的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MCP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工具实例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(</w:t>
      </w:r>
      <w:proofErr w:type="gramStart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只创建</w:t>
      </w:r>
      <w:proofErr w:type="gramEnd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一次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)</w:t>
      </w:r>
    </w:p>
    <w:p w14:paraId="55AD98D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mcp_tool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MCPTool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</w:p>
    <w:p w14:paraId="7FCDFBD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name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amap_mcp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1C42A79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command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npx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44233E5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args</w:t>
      </w:r>
      <w:proofErr w:type="spellEnd"/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"-y"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,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"@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sugarforever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/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amap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-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mcp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-server"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],</w:t>
      </w:r>
    </w:p>
    <w:p w14:paraId="171A7EB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env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"AMAP_API_KEY"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settings.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amap_api_key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},</w:t>
      </w:r>
    </w:p>
    <w:p w14:paraId="6E7B414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auto_expand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=True</w:t>
      </w:r>
    </w:p>
    <w:p w14:paraId="098395F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)</w:t>
      </w:r>
    </w:p>
    <w:p w14:paraId="181BCF9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DF683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创建多个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Agent,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共享同一个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MCP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工具</w:t>
      </w:r>
    </w:p>
    <w:p w14:paraId="752779A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attraction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SimpleAgent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</w:p>
    <w:p w14:paraId="0673508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name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AttractionSearchAgent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10E599A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llm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llm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53433A4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system_prompt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=ATTRACTION_AGENT_PROMPT</w:t>
      </w:r>
    </w:p>
    <w:p w14:paraId="551FCDF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)</w:t>
      </w:r>
    </w:p>
    <w:p w14:paraId="402D9FE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attraction_agent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add_tool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mcp_tool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共享</w:t>
      </w:r>
    </w:p>
    <w:p w14:paraId="315D121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5A8C427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weather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SimpleAgent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</w:p>
    <w:p w14:paraId="51DEB2F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name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WeatherQueryAgent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6784582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llm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llm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5B362F9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system_prompt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=WEATHER_AGENT_PROMPT</w:t>
      </w:r>
    </w:p>
    <w:p w14:paraId="48CBF3B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)</w:t>
      </w:r>
    </w:p>
    <w:p w14:paraId="5351A11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weather_agent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add_tool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mcp_tool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共享</w:t>
      </w:r>
    </w:p>
    <w:p w14:paraId="7D9E325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38FD3F6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hotel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SimpleAgent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</w:p>
    <w:p w14:paraId="6675C3C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name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HotelAgent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4EE5A5E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llm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llm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5B1B6B1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system_prompt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=HOTEL_AGENT_PROMPT</w:t>
      </w:r>
    </w:p>
    <w:p w14:paraId="45E8EE3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)</w:t>
      </w:r>
    </w:p>
    <w:p w14:paraId="14083E3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hotel_agent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add_tool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mcp_tool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共享</w:t>
      </w:r>
    </w:p>
    <w:p w14:paraId="1B471288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这样，三个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都可以使用高德地图的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16 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个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工具，但底层只有一个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服务器进程在运行。当我们调用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TripPlannerAgent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plan_trip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方法时，三个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会依次调用工具，所有的请求都通过同一个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服务器发送到高德地图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</w:p>
    <w:p w14:paraId="109EA362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13.4.4 </w:t>
      </w:r>
      <w:proofErr w:type="spellStart"/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Unsplash</w:t>
      </w:r>
      <w:proofErr w:type="spellEnd"/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图片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集成</w:t>
      </w:r>
    </w:p>
    <w:p w14:paraId="30EE8E04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除了高德地图，我们还需要为景点获取图片，让旅行计划更加生动直观。我们使用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Unsplash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来搜索景点图片。需要注意的是，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Unsplash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是国外的服务，而且是为数不多可以免费使用的图片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，所以搜索结果可能不够准确。在实际项目中，可以考虑使用必应、百度或高德的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POI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图片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，但这些服务通常需要付费。</w:t>
      </w:r>
    </w:p>
    <w:p w14:paraId="4ACAF7C2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Unsplash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的集成比较简单，我们创建一个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UnsplashService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类来封装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调用：</w:t>
      </w:r>
    </w:p>
    <w:p w14:paraId="678FB22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# backend/app/services/unsplash_service.py</w:t>
      </w:r>
    </w:p>
    <w:p w14:paraId="0EB36D5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requests</w:t>
      </w:r>
    </w:p>
    <w:p w14:paraId="1476B29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typing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,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List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,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Dict</w:t>
      </w:r>
      <w:proofErr w:type="spellEnd"/>
    </w:p>
    <w:p w14:paraId="28AF359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logging</w:t>
      </w:r>
    </w:p>
    <w:p w14:paraId="64A77B5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08333C6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logger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logging.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getLogger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(__name__)</w:t>
      </w:r>
    </w:p>
    <w:p w14:paraId="30A2058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52BBD7E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UnsplashService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0B567F0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Unsplash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图片服务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1054F02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58E37F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__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init</w:t>
      </w:r>
      <w:proofErr w:type="spellEnd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_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_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self,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access_key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str):</w:t>
      </w:r>
    </w:p>
    <w:p w14:paraId="5C05440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access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_key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access_key</w:t>
      </w:r>
      <w:proofErr w:type="spellEnd"/>
    </w:p>
    <w:p w14:paraId="5110EB0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base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"https://api.unsplash.com"</w:t>
      </w:r>
    </w:p>
    <w:p w14:paraId="11158E3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02FD949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search_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photos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self, query: str,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per_page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int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-&gt;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List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Dict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]:</w:t>
      </w:r>
    </w:p>
    <w:p w14:paraId="55396E8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搜索图片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1752AB9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try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598E335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base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/search/photos"</w:t>
      </w:r>
    </w:p>
    <w:p w14:paraId="3F55AA1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params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546B016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"query"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query,</w:t>
      </w:r>
    </w:p>
    <w:p w14:paraId="2820DBF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per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_page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per_page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0FA2E0D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client_id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access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_key</w:t>
      </w:r>
      <w:proofErr w:type="spellEnd"/>
    </w:p>
    <w:p w14:paraId="7697FFE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}</w:t>
      </w:r>
    </w:p>
    <w:p w14:paraId="4041276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E92204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response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requests.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get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 params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params, timeout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=10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66EDB0B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response.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raise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_for_status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()</w:t>
      </w:r>
    </w:p>
    <w:p w14:paraId="47A143A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0AD627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data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response.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json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()</w:t>
      </w:r>
    </w:p>
    <w:p w14:paraId="66A65DC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results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data.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get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"results"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 [])</w:t>
      </w:r>
    </w:p>
    <w:p w14:paraId="17691F4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36E2655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提取图片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URL</w:t>
      </w:r>
    </w:p>
    <w:p w14:paraId="2655FC4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photos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[]</w:t>
      </w:r>
    </w:p>
    <w:p w14:paraId="4BBB91B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for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result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in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results:</w:t>
      </w:r>
    </w:p>
    <w:p w14:paraId="75D32C7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photos.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append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({</w:t>
      </w:r>
    </w:p>
    <w:p w14:paraId="415CE60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url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result[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urls</w:t>
      </w:r>
      <w:proofErr w:type="spellEnd"/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][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"regular"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],</w:t>
      </w:r>
    </w:p>
    <w:p w14:paraId="23F0B76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"description"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result.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get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"description"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,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),</w:t>
      </w:r>
    </w:p>
    <w:p w14:paraId="64B92B6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"photographer"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result[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"user</w:t>
      </w:r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][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"name"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</w:t>
      </w:r>
    </w:p>
    <w:p w14:paraId="2EC4179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})</w:t>
      </w:r>
    </w:p>
    <w:p w14:paraId="33C8F22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3EFE081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photos</w:t>
      </w:r>
    </w:p>
    <w:p w14:paraId="328989B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6174004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except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Exception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e:</w:t>
      </w:r>
    </w:p>
    <w:p w14:paraId="3A3B676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logger.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error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搜索图片失败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{e}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3F9C7F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[]</w:t>
      </w:r>
    </w:p>
    <w:p w14:paraId="7077F18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447A338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get_photo_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self, query: str)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-&gt;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Optional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[str]:</w:t>
      </w:r>
    </w:p>
    <w:p w14:paraId="1F18317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获取单张图片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URL"""</w:t>
      </w:r>
    </w:p>
    <w:p w14:paraId="7E2D7CA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photos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self.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search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_photos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(query,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per_page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=1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213691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photos[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get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url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photos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else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None</w:t>
      </w:r>
    </w:p>
    <w:p w14:paraId="2DB32BD0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这个服务类提供了两个方法：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search_photos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搜索多张图片，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get_photo_url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获取单张图片的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URL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。我们在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路由中使用这个服务，为每个景点获取图片：</w:t>
      </w:r>
    </w:p>
    <w:p w14:paraId="4DA4949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# backend/app/api/routes/trip.py</w:t>
      </w:r>
    </w:p>
    <w:p w14:paraId="3DE5506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app.services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.unsplash_service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UnsplashService</w:t>
      </w:r>
      <w:proofErr w:type="spellEnd"/>
    </w:p>
    <w:p w14:paraId="214965D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7D3CED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unsplash_service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UnsplashService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settings.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unsplash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_access_key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3B274E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603CA71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@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router.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post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"/plan"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 xml:space="preserve">,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response_model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)</w:t>
      </w:r>
    </w:p>
    <w:p w14:paraId="11E365B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async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def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create_trip_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request: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-&gt;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5BC1EC1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生成旅行计划</w:t>
      </w:r>
    </w:p>
    <w:p w14:paraId="398AA9D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trip_plan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trip_planner_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agent.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plan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_trip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(request)</w:t>
      </w:r>
    </w:p>
    <w:p w14:paraId="17A33AA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6C0E21C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#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为每个景点获取图片</w:t>
      </w:r>
    </w:p>
    <w:p w14:paraId="7533054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for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day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in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trip_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days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415EF00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for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attraction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in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attractions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722B180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not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image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</w:p>
    <w:p w14:paraId="7A45BC6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image_url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unsplash_service.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get_photo_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</w:p>
    <w:p w14:paraId="605A936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{attraction.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name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trip_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</w:p>
    <w:p w14:paraId="0DD6200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)</w:t>
      </w:r>
    </w:p>
    <w:p w14:paraId="6A9864B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image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_url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image_url</w:t>
      </w:r>
      <w:proofErr w:type="spellEnd"/>
    </w:p>
    <w:p w14:paraId="735BCF9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436AB6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trip_plan</w:t>
      </w:r>
      <w:proofErr w:type="spellEnd"/>
    </w:p>
    <w:p w14:paraId="605AF51F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注意我们没有把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Unsplash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封装成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Tool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或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MCP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工具，而是直接在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路由中调用。这是因为图片搜索不需要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的智能决策，只是一个简单的数据增强步骤。如果你想让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能够自主决定是否需要图片，或者选择不同的图片来源，可以考虑把它封装成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Tool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</w:p>
    <w:p w14:paraId="1C7A8A85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13.5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>前端开发详解</w:t>
      </w:r>
    </w:p>
    <w:p w14:paraId="2420C525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13.5.1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前后端分离的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架构</w:t>
      </w:r>
    </w:p>
    <w:p w14:paraId="1837D21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在开始前端开发之前，我们需要理解现代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应用的架构模式。在早期的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开发中，前端和后端是混在一起的，比如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PHP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JSP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这样的技术，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HTML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模板和业务逻辑代码写在同一个文件里。这种方式在小项目中很方便，但在大型项目中会遇到很多问题：前端和后端开发者需要频繁协调，代码难以复用，测试困难。</w:t>
      </w:r>
    </w:p>
    <w:p w14:paraId="3083984B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现代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应用普遍采用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前后端分离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的架构。后端只负责提供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接口，返回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JSON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格式的数据。前端是一个独立的应用，通过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HTTP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请求调用后端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，获取数据后渲染页面。这种架构有几个明显的优势：前端和后端可以独立开发、独立部署、独立测试；前端可以是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应用、移动应用或桌面应用，都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使用同一套后端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；前端可以使用现代的框架和工具链，提供更好的用户体验。</w:t>
      </w:r>
    </w:p>
    <w:p w14:paraId="43764A37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在我们的智能旅行助手项目中，后端是用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Python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FastAPI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实现的，提供了一个核心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接口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POST /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api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/trip/plan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，接收旅行需求，返回旅行计划。前端是用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Vue 3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实现的，是一个单页应用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(SPA)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，用户在浏览器中填写表单，点击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开始规划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按钮，前端发送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HTTP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请求到后端，等待响应，然后渲染结果页面。整个过程中，页面不会刷新，用户体验很流畅。</w:t>
      </w:r>
    </w:p>
    <w:p w14:paraId="2C09F91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前端技术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栈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的选择需要考虑几个因素：开发效率、性能、生态系统、学习曲线。如表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13.2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所示，该项目选择了以下技术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栈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</w:t>
      </w:r>
    </w:p>
    <w:p w14:paraId="15A5004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13.2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前端技术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栈</w:t>
      </w:r>
      <w:proofErr w:type="gramEnd"/>
    </w:p>
    <w:p w14:paraId="760799D9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jc w:val="center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noProof/>
          <w:color w:val="0969DA"/>
          <w:kern w:val="0"/>
          <w:sz w:val="24"/>
          <w14:ligatures w14:val="none"/>
        </w:rPr>
        <w:drawing>
          <wp:inline distT="0" distB="0" distL="0" distR="0" wp14:anchorId="0ADDDF0C" wp14:editId="657084D2">
            <wp:extent cx="5076825" cy="2900209"/>
            <wp:effectExtent l="0" t="0" r="0" b="0"/>
            <wp:docPr id="10" name="图片 10">
              <a:hlinkClick xmlns:a="http://schemas.openxmlformats.org/drawingml/2006/main" r:id="rId2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>
                      <a:hlinkClick r:id="rId2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712" cy="290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0AAD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项目的目录结构是这样的：</w:t>
      </w:r>
    </w:p>
    <w:p w14:paraId="28F4579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frontend/</w:t>
      </w:r>
    </w:p>
    <w:p w14:paraId="40D1971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src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439E5FF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├── views/    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页面组件</w:t>
      </w:r>
    </w:p>
    <w:p w14:paraId="2DD558C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│   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Home.vue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首页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表单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CBCC64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│   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└──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Result.vue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结果页</w:t>
      </w:r>
    </w:p>
    <w:p w14:paraId="210E894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│   ├── services/           # API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服务</w:t>
      </w:r>
    </w:p>
    <w:p w14:paraId="45B51E5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│   └──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api.ts</w:t>
      </w:r>
      <w:proofErr w:type="spellEnd"/>
    </w:p>
    <w:p w14:paraId="505AD11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├── types/    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类型定义</w:t>
      </w:r>
    </w:p>
    <w:p w14:paraId="471544F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│   │   └──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index.ts</w:t>
      </w:r>
      <w:proofErr w:type="spellEnd"/>
    </w:p>
    <w:p w14:paraId="160476A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├── router/             #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路由配置</w:t>
      </w:r>
    </w:p>
    <w:p w14:paraId="4447B45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│   └──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index.ts</w:t>
      </w:r>
      <w:proofErr w:type="spellEnd"/>
    </w:p>
    <w:p w14:paraId="0DDF1E4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├──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App.vue</w:t>
      </w:r>
      <w:proofErr w:type="spellEnd"/>
    </w:p>
    <w:p w14:paraId="4398DF4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│   └──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main.ts</w:t>
      </w:r>
      <w:proofErr w:type="spellEnd"/>
    </w:p>
    <w:p w14:paraId="5ABBB3E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package.json</w:t>
      </w:r>
      <w:proofErr w:type="spellEnd"/>
      <w:proofErr w:type="gramEnd"/>
    </w:p>
    <w:p w14:paraId="6DF1E62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├──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vite.config.ts</w:t>
      </w:r>
      <w:proofErr w:type="spellEnd"/>
    </w:p>
    <w:p w14:paraId="741777A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 xml:space="preserve">└──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:bdr w:val="none" w:sz="0" w:space="0" w:color="auto" w:frame="1"/>
          <w14:ligatures w14:val="none"/>
        </w:rPr>
        <w:t>tsconfig.json</w:t>
      </w:r>
      <w:proofErr w:type="spellEnd"/>
      <w:proofErr w:type="gramEnd"/>
    </w:p>
    <w:p w14:paraId="43571E76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其中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views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目录存放页面组件，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services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目录存放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调用逻辑，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types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目录存放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类型定义，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router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目录存放路由配置。</w:t>
      </w:r>
    </w:p>
    <w:p w14:paraId="00385D07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13.5.2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类型定义</w:t>
      </w:r>
    </w:p>
    <w:p w14:paraId="0D5585F3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13.2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节中，我们在后端使用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定义了数据模型，比如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Location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等。在前端，我们需要定义对应的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类型。</w:t>
      </w:r>
    </w:p>
    <w:p w14:paraId="25007BCB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让我们看看如何定义这些类型。首先是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基础的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Location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类型，表示经纬度坐标：</w:t>
      </w:r>
    </w:p>
    <w:p w14:paraId="1E99EBA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// frontend/</w:t>
      </w:r>
      <w:proofErr w:type="spellStart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src</w:t>
      </w:r>
      <w:proofErr w:type="spellEnd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/types/</w:t>
      </w:r>
      <w:proofErr w:type="spellStart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index.ts</w:t>
      </w:r>
      <w:proofErr w:type="spellEnd"/>
    </w:p>
    <w:p w14:paraId="11F2839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export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interface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Location {</w:t>
      </w:r>
    </w:p>
    <w:p w14:paraId="1FAEAA6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longitude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number</w:t>
      </w:r>
    </w:p>
    <w:p w14:paraId="0ACC2D9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latitude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number</w:t>
      </w:r>
    </w:p>
    <w:p w14:paraId="55FEA95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25B3C491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这个类型定义和后端的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模型完全对应。注意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使用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interface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关键字定义类型，字段类型用冒号分隔，不需要默认值。</w:t>
      </w:r>
    </w:p>
    <w:p w14:paraId="7C88A8D1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接下来是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类型，表示景点信息：</w:t>
      </w:r>
    </w:p>
    <w:p w14:paraId="21C1585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export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interface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Attraction {</w:t>
      </w:r>
    </w:p>
    <w:p w14:paraId="116678D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name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2336A04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address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01AFAB4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location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Location</w:t>
      </w:r>
    </w:p>
    <w:p w14:paraId="4B4A49F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visit_duration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number</w:t>
      </w:r>
    </w:p>
    <w:p w14:paraId="7C05332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description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6E88FBA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category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?: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string</w:t>
      </w:r>
    </w:p>
    <w:p w14:paraId="182BC37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rating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?: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number</w:t>
      </w:r>
    </w:p>
    <w:p w14:paraId="61F7495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image_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?: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string</w:t>
      </w:r>
    </w:p>
    <w:p w14:paraId="66C5213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ticket_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price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?: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number</w:t>
      </w:r>
    </w:p>
    <w:p w14:paraId="33970A1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446A5A5C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注意这里使用了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Location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类型作为字段类型，这就是嵌套类型。问号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?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表示可选字段，对应后端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模型中的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Optional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</w:p>
    <w:p w14:paraId="3F1964FF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类似地，我们定义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Meal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Hotel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Budget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WeatherInfo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等类型。最后是顶层的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类型：</w:t>
      </w:r>
    </w:p>
    <w:p w14:paraId="4C4461D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export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interface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766AD28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7B1B087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start_date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57218B0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end_date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3CDFBA3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days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</w:t>
      </w:r>
    </w:p>
    <w:p w14:paraId="6DF71FE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weather_info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WeatherInfo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</w:t>
      </w:r>
    </w:p>
    <w:p w14:paraId="3C8EBD0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overall_suggestions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4AF76C1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budget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?: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Budget</w:t>
      </w:r>
    </w:p>
    <w:p w14:paraId="10FBB74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23B30CB7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还有请求类型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，对应后端的请求模型：</w:t>
      </w:r>
    </w:p>
    <w:p w14:paraId="26FB8DD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export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interface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1B7E38C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54549D1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start_date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4D1BEFD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end_date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43CD25E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days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number</w:t>
      </w:r>
    </w:p>
    <w:p w14:paraId="3034197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preferences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59C1981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budget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72F4641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transportation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24B1FB3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accommodation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string</w:t>
      </w:r>
    </w:p>
    <w:p w14:paraId="5AFE391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65E08988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这些类型定义有什么用呢？首先，当我们调用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时，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会检查我们传递的数据是否符合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类型。如果我们不小心把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写成了字符串，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会立即报错。其次，当我们接收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响应时，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会检查响应数据是否符合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类型。如果后端返回的数据结构发生变化，前端会立即发现。最后，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IDE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可以根据类型定义提供代码补全，我们输入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时，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IDE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会自动列出所有可用的字段。</w:t>
      </w:r>
    </w:p>
    <w:p w14:paraId="72091B5E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13.5.3 API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服务封装</w:t>
      </w:r>
    </w:p>
    <w:p w14:paraId="626BD3BE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有了类型定义，我们就可以封装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调用了。我们创建一个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api.ts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文件，使用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Axios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来发送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HTTP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请求：</w:t>
      </w:r>
    </w:p>
    <w:p w14:paraId="5DA6FDC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lastRenderedPageBreak/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axios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axios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</w:p>
    <w:p w14:paraId="6A61DE3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type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{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TripPlanRequest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'../types'</w:t>
      </w:r>
    </w:p>
    <w:p w14:paraId="479766B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64C0F7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api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axios.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create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({</w:t>
      </w:r>
    </w:p>
    <w:p w14:paraId="7EF9F64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baseURL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'http://localhost:8000/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api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566B29B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timeout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120000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,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// 2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分钟超时</w:t>
      </w:r>
    </w:p>
    <w:p w14:paraId="682D070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headers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{</w:t>
      </w:r>
    </w:p>
    <w:p w14:paraId="2272BF4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'Content-Type'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'application/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json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</w:p>
    <w:p w14:paraId="2720E1A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</w:t>
      </w:r>
    </w:p>
    <w:p w14:paraId="337EB6B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})</w:t>
      </w:r>
    </w:p>
    <w:p w14:paraId="1F34508A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这里我们创建了一个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Axios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实例，配置了基础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URL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、超时时间和请求头。为什么超时时间设置为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2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分钟？因为生成旅行计划需要调用多个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，每个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都要调用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和外部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，整个过程可能需要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10-30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秒。如果超时时间太短，请求会被中断。</w:t>
      </w:r>
    </w:p>
    <w:p w14:paraId="3502919B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接下来我们添加拦截器。拦截器可以在请求发送前和响应接收后执行一些通用逻辑，比如日志记录、错误处理、认证等：</w:t>
      </w:r>
    </w:p>
    <w:p w14:paraId="3E98A81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请求拦截器</w:t>
      </w:r>
    </w:p>
    <w:p w14:paraId="01768BA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api.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interceptors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request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use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</w:p>
    <w:p w14:paraId="3BD91A3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config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12D00D9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console.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log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发送请求：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,config)</w:t>
      </w:r>
    </w:p>
    <w:p w14:paraId="52A756F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config</w:t>
      </w:r>
    </w:p>
    <w:p w14:paraId="78BF2EA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},</w:t>
      </w:r>
    </w:p>
    <w:p w14:paraId="596D5AA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error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Promise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reject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(error)</w:t>
      </w:r>
    </w:p>
    <w:p w14:paraId="533B123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C37344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0CDE6A2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响应拦截器</w:t>
      </w:r>
    </w:p>
    <w:p w14:paraId="4B9A4D0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api.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interceptors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response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use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</w:p>
    <w:p w14:paraId="7988F11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response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15969F8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console.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log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收到响应：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,response)</w:t>
      </w:r>
    </w:p>
    <w:p w14:paraId="4E72EEA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response</w:t>
      </w:r>
    </w:p>
    <w:p w14:paraId="2A3AA37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},</w:t>
      </w:r>
    </w:p>
    <w:p w14:paraId="269DA61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error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08F940A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console.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error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请求失败：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,error)</w:t>
      </w:r>
    </w:p>
    <w:p w14:paraId="5D323C6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Promise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reject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(error)</w:t>
      </w:r>
    </w:p>
    <w:p w14:paraId="6B433CC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</w:t>
      </w:r>
    </w:p>
    <w:p w14:paraId="0D7FEC4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F97F9A4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最后我们定义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函数，这是前端调用后端的唯一入口：</w:t>
      </w:r>
    </w:p>
    <w:p w14:paraId="0450FBF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lastRenderedPageBreak/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生成旅行计划</w:t>
      </w:r>
    </w:p>
    <w:p w14:paraId="31DF287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export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generateTripPlan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async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(request: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): Promise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591F5E9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response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await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api.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post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'/trip/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plan</w:t>
      </w:r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,request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37D14D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response.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data</w:t>
      </w:r>
      <w:proofErr w:type="spellEnd"/>
    </w:p>
    <w:p w14:paraId="109515E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42754529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注意这个函数的类型签名：参数是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类型，返回值是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Promise&lt;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类型。这意味着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TypeScript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会检查调用者传递的参数是否符合要求，也会检查返回值的使用是否正确。</w:t>
      </w:r>
    </w:p>
    <w:p w14:paraId="27EB095E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13.5.4 Home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表单设计</w:t>
      </w:r>
    </w:p>
    <w:p w14:paraId="7ED31BF5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Home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页面是用户的入口，包含一个表单，让用户填写旅行需求。我们使用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Vue 3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Composition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来组织代码：</w:t>
      </w:r>
    </w:p>
    <w:p w14:paraId="03E48AC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script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setup lang="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"&gt;</w:t>
      </w:r>
    </w:p>
    <w:p w14:paraId="71ACC90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 ref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vue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</w:p>
    <w:p w14:paraId="0CA948D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{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useRouter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vue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-router'</w:t>
      </w:r>
    </w:p>
    <w:p w14:paraId="555B5F2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 message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'ant-design-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vue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</w:p>
    <w:p w14:paraId="2D5E443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{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generateTripPlan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'@/services/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api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</w:p>
    <w:p w14:paraId="146BE52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type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{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'@/types'</w:t>
      </w:r>
    </w:p>
    <w:p w14:paraId="0A429D4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38976DC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router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useRouter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45C2B3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loading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false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EF38DD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609634C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D7443F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06003A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formData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TripPlanRequest</w:t>
      </w:r>
      <w:proofErr w:type="spellEnd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{</w:t>
      </w:r>
    </w:p>
    <w:p w14:paraId="2E788B5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city: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618542B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start_date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505D71B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end_date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2BDFA63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days: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3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3DF92D3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preferences: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历史文化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1B4802D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budget: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中等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34A137D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transportation: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公共交通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27E6F44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accommodation: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经济型酒店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</w:p>
    <w:p w14:paraId="6235960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})</w:t>
      </w:r>
    </w:p>
    <w:p w14:paraId="3CC9E67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script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289AF4C4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这里我们使用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ref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来创建响应式变量。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formData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是表单数据，类型是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TripPlanRequest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表示是否正在加载，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表示加载进度，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表示加载状态文本。</w:t>
      </w:r>
    </w:p>
    <w:p w14:paraId="5BACCA02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表单提交的逻辑是这样的：</w:t>
      </w:r>
    </w:p>
    <w:p w14:paraId="0ECEA18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handleSubmit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async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2817294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true</w:t>
      </w:r>
    </w:p>
    <w:p w14:paraId="1B97915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</w:p>
    <w:p w14:paraId="20AE81F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61BC49F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模拟进度更新</w:t>
      </w:r>
    </w:p>
    <w:p w14:paraId="0F6DE71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progressInterval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setInterval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064721D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90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 {</w:t>
      </w:r>
    </w:p>
    <w:p w14:paraId="71EA0FB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+=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10</w:t>
      </w:r>
    </w:p>
    <w:p w14:paraId="3B68EA4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30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Segoe UI Emoji" w:eastAsia="宋体" w:hAnsi="Segoe UI Emoji" w:cs="Segoe UI Emoji"/>
          <w:color w:val="0A3069"/>
          <w:kern w:val="0"/>
          <w:sz w:val="20"/>
          <w:szCs w:val="20"/>
          <w14:ligatures w14:val="none"/>
        </w:rPr>
        <w:t>🔍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正在搜索景点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...'</w:t>
      </w:r>
    </w:p>
    <w:p w14:paraId="42F115C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else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50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Segoe UI Symbol" w:eastAsia="宋体" w:hAnsi="Segoe UI Symbol" w:cs="Segoe UI Symbol"/>
          <w:color w:val="0A3069"/>
          <w:kern w:val="0"/>
          <w:sz w:val="20"/>
          <w:szCs w:val="20"/>
          <w14:ligatures w14:val="none"/>
        </w:rPr>
        <w:t>🌤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️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正在查询天气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...'</w:t>
      </w:r>
    </w:p>
    <w:p w14:paraId="35DDB85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else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70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Segoe UI Emoji" w:eastAsia="宋体" w:hAnsi="Segoe UI Emoji" w:cs="Segoe UI Emoji"/>
          <w:color w:val="0A3069"/>
          <w:kern w:val="0"/>
          <w:sz w:val="20"/>
          <w:szCs w:val="20"/>
          <w14:ligatures w14:val="none"/>
        </w:rPr>
        <w:t>🏨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正在推荐酒店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...'</w:t>
      </w:r>
    </w:p>
    <w:p w14:paraId="15F649F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else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Segoe UI Emoji" w:eastAsia="宋体" w:hAnsi="Segoe UI Emoji" w:cs="Segoe UI Emoji"/>
          <w:color w:val="0A3069"/>
          <w:kern w:val="0"/>
          <w:sz w:val="20"/>
          <w:szCs w:val="20"/>
          <w14:ligatures w14:val="none"/>
        </w:rPr>
        <w:t>📋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正在生成行程计划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...'</w:t>
      </w:r>
    </w:p>
    <w:p w14:paraId="2480201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}</w:t>
      </w:r>
    </w:p>
    <w:p w14:paraId="625C9F6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},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500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65CD67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029D549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try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68C34D9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response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await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generateTripPlan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formData.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7849C2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clearInterval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progressInterval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567968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100</w:t>
      </w:r>
    </w:p>
    <w:p w14:paraId="1205A2E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router.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({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name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result'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state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{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response } })</w:t>
      </w:r>
    </w:p>
    <w:p w14:paraId="7D46B80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catch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(error) {</w:t>
      </w:r>
    </w:p>
    <w:p w14:paraId="1D0DDA8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clearInterval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progressInterval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78530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message.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error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生成计划失败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请重试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BAA440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finally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1E019EA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false</w:t>
      </w:r>
    </w:p>
    <w:p w14:paraId="3F3171F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</w:t>
      </w:r>
    </w:p>
    <w:p w14:paraId="66EF15F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7D2B2FEC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这段代码做了几件事。首先，设置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true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，显示加载状态。然后，启动一个定时器，每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500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毫秒更新一次进度条和状态文本。这是一个模拟的进度，因为我们无法准确知道后端的处理进度。但这样可以让用户知道系统正在工作，而不是卡住了。</w:t>
      </w:r>
    </w:p>
    <w:p w14:paraId="7CDA6698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接着，调用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generateTripPlan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函数发送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请求。这是一个异步操作，我们使用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await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等待响应。如果请求成功，清除定时器，设置进度为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100%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，然后跳转到结果页面，并把旅行计划数据传递过去。如果请求失败，显示错误消息。最后，无论成功还是失败，都设置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false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，隐藏加载状态。</w:t>
      </w:r>
    </w:p>
    <w:p w14:paraId="619ECAC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模板部分使用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Ant Design Vue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的组件：</w:t>
      </w:r>
    </w:p>
    <w:p w14:paraId="23D6345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template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6BA2FE1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"home-container"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66F9B3C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"page-header"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1473D9C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h1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"page-title"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  <w:r w:rsidRPr="006B6C24">
        <w:rPr>
          <w:rFonts w:ascii="MS Gothic" w:eastAsia="MS Gothic" w:hAnsi="MS Gothic" w:cs="MS Gothic" w:hint="eastAsia"/>
          <w:color w:val="1F2328"/>
          <w:kern w:val="0"/>
          <w:sz w:val="20"/>
          <w:szCs w:val="20"/>
          <w14:ligatures w14:val="none"/>
        </w:rPr>
        <w:t>✈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️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智能旅行助手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h1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3B75748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"page-subtitle"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基于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AI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的个性化旅行规划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2403B6A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3D83288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</w:p>
    <w:p w14:paraId="6BB72A5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a-card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class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"form-card"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6CE0679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form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:model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formData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@finish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"handleSubmit"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77F3860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a-form-item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label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目的地城市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name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"city"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:rules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[{ required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: true }]"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546A1AA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a-input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v-model:value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formData.city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placeholder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如：北京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/&gt;</w:t>
      </w:r>
    </w:p>
    <w:p w14:paraId="058D5D9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a-form-item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1B4C83C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</w:p>
    <w:p w14:paraId="616786C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gramStart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&lt;!--</w:t>
      </w:r>
      <w:proofErr w:type="gramEnd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更多表单项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... --&gt;</w:t>
      </w:r>
    </w:p>
    <w:p w14:paraId="5BA9C62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</w:p>
    <w:p w14:paraId="1B237B7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a-form-item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3B437D8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a-button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type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"primary"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html-type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"submit"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size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"large</w:t>
      </w:r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:loading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"loading"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2732CDC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 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开始规划</w:t>
      </w:r>
    </w:p>
    <w:p w14:paraId="630E08B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a-button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2C70324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a-form-item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6745048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</w:p>
    <w:p w14:paraId="5DCAFD1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proofErr w:type="gramStart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&lt;!--</w:t>
      </w:r>
      <w:proofErr w:type="gramEnd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加载进度条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 --&gt;</w:t>
      </w:r>
    </w:p>
    <w:p w14:paraId="4F5B491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a-form-item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v-if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"loading"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7C10085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</w:t>
      </w:r>
      <w:proofErr w:type="gram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progress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:percent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loadingProgress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status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"active"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/&gt;</w:t>
      </w:r>
    </w:p>
    <w:p w14:paraId="0E1CDDA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  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&gt;{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{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}}&lt;/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047026D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a-form-item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5D8DB68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a-form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20A139E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a-card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643653D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133B368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template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61A871B9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注意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v-model:value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指令，它实现了双向数据绑定。当用户在输入框中输入内容时，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formData.city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会自动更新。当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formData.city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的值改变时，输入框的内容也会自动更新。</w:t>
      </w:r>
    </w:p>
    <w:p w14:paraId="161FB062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13.5.5 Result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页面展示</w:t>
      </w:r>
    </w:p>
    <w:p w14:paraId="58BE61D6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Result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页面是整个应用的核心，展示生成的旅行计划。这个页面包含几个部分：行程概览、预算明细、地图可视化、每日行程详情、天气信息。</w:t>
      </w:r>
    </w:p>
    <w:p w14:paraId="1ABC3E76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首先是地图可视化。我们使用高德地图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JS API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在地图上标注景点位置：</w:t>
      </w:r>
    </w:p>
    <w:p w14:paraId="42B5080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AMapLoader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'@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amap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/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amap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-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jsapi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-loader'</w:t>
      </w:r>
    </w:p>
    <w:p w14:paraId="360232F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0D68E9B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initMap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async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0CDB0B1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AMap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await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AMapLoader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load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({</w:t>
      </w:r>
    </w:p>
    <w:p w14:paraId="4A4543A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key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your_amap_web_key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5E403BE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version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'2.0'</w:t>
      </w:r>
    </w:p>
    <w:p w14:paraId="6146BA2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})</w:t>
      </w:r>
    </w:p>
    <w:p w14:paraId="71611F1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35F2D84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map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new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AMap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Map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amap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-container</w:t>
      </w:r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,{</w:t>
      </w:r>
      <w:proofErr w:type="gramEnd"/>
    </w:p>
    <w:p w14:paraId="405EE4E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zoom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12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137FF04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center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[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116.397128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39.916527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</w:t>
      </w:r>
    </w:p>
    <w:p w14:paraId="2E31610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})</w:t>
      </w:r>
    </w:p>
    <w:p w14:paraId="376535B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40C9BED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proofErr w:type="gramStart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添加景点</w:t>
      </w:r>
      <w:proofErr w:type="gramEnd"/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标记</w:t>
      </w:r>
    </w:p>
    <w:p w14:paraId="16AA008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days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forEach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((day)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12E372D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attractions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forEach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attraction,index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3AB9919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marker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new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953800"/>
          <w:kern w:val="0"/>
          <w:sz w:val="20"/>
          <w:szCs w:val="20"/>
          <w14:ligatures w14:val="none"/>
        </w:rPr>
        <w:t>AMap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Marker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({</w:t>
      </w:r>
    </w:p>
    <w:p w14:paraId="7C137F3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position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[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location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longitude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,attraction.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location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latitude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],</w:t>
      </w:r>
    </w:p>
    <w:p w14:paraId="1304124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title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attraction.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name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1E3E421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label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{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content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${index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+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direction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'top'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</w:t>
      </w:r>
    </w:p>
    <w:p w14:paraId="5579BEA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})</w:t>
      </w:r>
    </w:p>
    <w:p w14:paraId="3A93C7C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map.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add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(marker)</w:t>
      </w:r>
    </w:p>
    <w:p w14:paraId="52644FE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})</w:t>
      </w:r>
    </w:p>
    <w:p w14:paraId="6D5AEBC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})</w:t>
      </w:r>
    </w:p>
    <w:p w14:paraId="5413D90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1878DFB2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这段代码首先加载高德地图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SDK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，然后创建地图实例，最后遍历所有景点，为每个景点创建一个标记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(Marker)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。标记的位置是景点的经纬度坐标，这些坐标是从后端的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对象中获取的。</w:t>
      </w:r>
    </w:p>
    <w:p w14:paraId="702A6B74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导出功能使用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html2canvas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jsPDF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库。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html2canvas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可以把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DOM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元素转换成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Canvas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，然后我们可以把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Canvas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导出为图片或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PDF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</w:t>
      </w:r>
    </w:p>
    <w:p w14:paraId="26693F6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html2canvas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'html2canvas'</w:t>
      </w:r>
    </w:p>
    <w:p w14:paraId="2EB1E21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jsPDF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jspdf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</w:p>
    <w:p w14:paraId="793AF1A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655686F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导出为图片</w:t>
      </w:r>
    </w:p>
    <w:p w14:paraId="4383803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exportAsImage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async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26DAFF2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element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document.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getElementById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'trip-plan-content'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A7B129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canvas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await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html2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canvas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element,{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scale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2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})</w:t>
      </w:r>
    </w:p>
    <w:p w14:paraId="1E8631F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link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document.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'a'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D384A5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link.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download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${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旅行计划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png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</w:t>
      </w:r>
    </w:p>
    <w:p w14:paraId="1387E0F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link.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href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canvas.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toDataURL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()</w:t>
      </w:r>
    </w:p>
    <w:p w14:paraId="5ECF226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link.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click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()</w:t>
      </w:r>
    </w:p>
    <w:p w14:paraId="4B6790C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5F28EC9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40094AB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导出为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PDF</w:t>
      </w:r>
    </w:p>
    <w:p w14:paraId="3F8399C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exportAsPDF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async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36B0597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element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document.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getElementById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'trip-plan-content'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664033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canvas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await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html2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canvas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element,{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scale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2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})</w:t>
      </w:r>
    </w:p>
    <w:p w14:paraId="65DC338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imgData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canvas.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toDataURL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'image/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png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BB217D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pdf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new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jsPDF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'p'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'mm'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'a4'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A4868D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imgWidth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210</w:t>
      </w:r>
    </w:p>
    <w:p w14:paraId="16EBF27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imgHeight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canvas.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height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*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imgWidth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/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canvas.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width</w:t>
      </w:r>
      <w:proofErr w:type="spellEnd"/>
    </w:p>
    <w:p w14:paraId="74C2066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pdf.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addImage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(imgData,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'PNG'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,imgWidth,imgHeight)</w:t>
      </w:r>
    </w:p>
    <w:p w14:paraId="527BFC8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pdf.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save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${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旅行计划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.pdf`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993848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2B5140A9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通过这些前端技术，我们实现了一个完整的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应用。用户可以在浏览器中填写表单，提交请求，等待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生成旅行计划，然后查看详细的行程安排，在地图上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看到景点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位置，还可以导出为图片或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PDF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。整个过程流畅自然，这就是现代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应用的魅力。</w:t>
      </w:r>
    </w:p>
    <w:p w14:paraId="672A5DA5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13.6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>功能实现详解</w:t>
      </w:r>
    </w:p>
    <w:p w14:paraId="5F57835E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本节介绍智能旅行助手的核心功能实现，包括预算计算、加载进度条、行程编辑、导出功能和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侧边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导航。</w:t>
      </w:r>
    </w:p>
    <w:p w14:paraId="3B5793BA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13.6.1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预算计算功能</w:t>
      </w:r>
    </w:p>
    <w:p w14:paraId="29CB1399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在规划旅行时，预算是一个非常重要的考虑因素。用户需要知道这次旅行大概要花多少钱，钱都花在哪里。我们的智能旅行助手提供了自动预算计算功能，将费用分为四大类：景点门票、酒店住宿、餐饮和交通。</w:t>
      </w:r>
    </w:p>
    <w:p w14:paraId="6EBBA3EE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预算计算的逻辑在哪里实现呢？我们选择在后端的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PlannerAgent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中实现。为什么不在前端计算？因为预算的估算需要基于景点的门票价格、酒店的价格范围、餐饮的标准等信息，这些信息都是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PlannerAgent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在生成行程时已经获取的。如果在前端计算，就需要重复这些逻辑，而且可能不准确。</w:t>
      </w:r>
    </w:p>
    <w:p w14:paraId="2F8CC903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PlannerAgent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的提示词中，我们明确要求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生成预算信息：</w:t>
      </w:r>
    </w:p>
    <w:p w14:paraId="4708532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PLANNER_AGENT_PROMPT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2569E71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你是行程规划专家。</w:t>
      </w:r>
    </w:p>
    <w:p w14:paraId="6AD234F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D47C87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输出格式：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</w:p>
    <w:p w14:paraId="65E369E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严格按照以下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JSON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格式返回：</w:t>
      </w:r>
    </w:p>
    <w:p w14:paraId="6062C4D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{</w:t>
      </w:r>
    </w:p>
    <w:p w14:paraId="48266AF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...</w:t>
      </w:r>
    </w:p>
    <w:p w14:paraId="04E226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"budget": {</w:t>
      </w:r>
    </w:p>
    <w:p w14:paraId="72F377D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total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_attractions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": 180,</w:t>
      </w:r>
    </w:p>
    <w:p w14:paraId="014A6D7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total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_hotels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": 1200,</w:t>
      </w:r>
    </w:p>
    <w:p w14:paraId="1F575F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total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_meals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": 480,</w:t>
      </w:r>
    </w:p>
    <w:p w14:paraId="75FF499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total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_transportation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": 200,</w:t>
      </w:r>
    </w:p>
    <w:p w14:paraId="5DB6287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  "total": 2060</w:t>
      </w:r>
    </w:p>
    <w:p w14:paraId="303B24F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 }</w:t>
      </w:r>
    </w:p>
    <w:p w14:paraId="6804DE8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}</w:t>
      </w:r>
    </w:p>
    <w:p w14:paraId="1DD8FA7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80D8DE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规划要求：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**</w:t>
      </w:r>
    </w:p>
    <w:p w14:paraId="2B08EB1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...</w:t>
      </w:r>
    </w:p>
    <w:p w14:paraId="102FE95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7.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包含预算信息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根据景点门票、酒店价格、餐饮标准和交通方式估算</w:t>
      </w:r>
    </w:p>
    <w:p w14:paraId="191663A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"""</w:t>
      </w:r>
    </w:p>
    <w:p w14:paraId="0AF8C87F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会根据行程中的景点、酒店、餐饮安排，估算每一项的费用。比如，如果行程中包含故宫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门票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60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元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、天坛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门票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15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元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、颐和园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门票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30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元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，那么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景点门票总费用就是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105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元。如果是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3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天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2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晚的行程，酒店是经济型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每晚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300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元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，那么酒店总费用就是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600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元。</w:t>
      </w:r>
    </w:p>
    <w:p w14:paraId="05305BAD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在前端，我们使用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Ant Design Vue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Statistic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组件来展示预算信息。这个组件专门用于展示统计数据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,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支持数字动画、前缀后缀、自定义样式等：</w:t>
      </w:r>
    </w:p>
    <w:p w14:paraId="2B399D6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a-card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v-if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tripPlan.budget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title="</w:t>
      </w:r>
      <w:r w:rsidRPr="006B6C24">
        <w:rPr>
          <w:rFonts w:ascii="Segoe UI Emoji" w:eastAsia="宋体" w:hAnsi="Segoe UI Emoji" w:cs="Segoe UI Emoji"/>
          <w:color w:val="1F2328"/>
          <w:kern w:val="0"/>
          <w:sz w:val="20"/>
          <w:szCs w:val="20"/>
          <w14:ligatures w14:val="none"/>
        </w:rPr>
        <w:t>💰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预算明细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"&gt;</w:t>
      </w:r>
    </w:p>
    <w:p w14:paraId="5C58D3B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&lt;a-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row :gutter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="16"&gt;</w:t>
      </w:r>
    </w:p>
    <w:p w14:paraId="56BFA02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&lt;a-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col :span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="6"&gt;</w:t>
      </w:r>
    </w:p>
    <w:p w14:paraId="10709FC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&lt;a-statistic title="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景点门票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:value="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tripPlan.budget.total_attractions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suffix="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元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/&gt;</w:t>
      </w:r>
    </w:p>
    <w:p w14:paraId="4BADC54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&lt;/a-col&gt;</w:t>
      </w:r>
    </w:p>
    <w:p w14:paraId="6475C23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&lt;a-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col :span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="6"&gt;</w:t>
      </w:r>
    </w:p>
    <w:p w14:paraId="14A8327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&lt;a-statistic title="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酒店住宿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:value="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tripPlan.budget.total_hotels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suffix="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元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/&gt;</w:t>
      </w:r>
    </w:p>
    <w:p w14:paraId="13A3BB9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&lt;/a-col&gt;</w:t>
      </w:r>
    </w:p>
    <w:p w14:paraId="0B6085F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&lt;a-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col :span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="6"&gt;</w:t>
      </w:r>
    </w:p>
    <w:p w14:paraId="10FF529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&lt;a-statistic title="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餐饮费用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:value="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tripPlan.budget.total_meals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suffix="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元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/&gt;</w:t>
      </w:r>
    </w:p>
    <w:p w14:paraId="2E0FE46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&lt;/a-col&gt;</w:t>
      </w:r>
    </w:p>
    <w:p w14:paraId="32BA788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&lt;a-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col :span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="6"&gt;</w:t>
      </w:r>
    </w:p>
    <w:p w14:paraId="36AE612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&lt;a-statistic title="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交通费用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:value="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tripPlan.budget.total_transportation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suffix="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元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 /&gt;</w:t>
      </w:r>
    </w:p>
    <w:p w14:paraId="5AD10E8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&lt;/a-col&gt;</w:t>
      </w:r>
    </w:p>
    <w:p w14:paraId="2126F4D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&lt;/a-row&gt;</w:t>
      </w:r>
    </w:p>
    <w:p w14:paraId="6E8C6F0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&lt;a-divider /&gt;</w:t>
      </w:r>
    </w:p>
    <w:p w14:paraId="1C8BD72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&lt;a-row&gt;</w:t>
      </w:r>
    </w:p>
    <w:p w14:paraId="3BC9BFD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&lt;a-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col :span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="24" style="text-align: center;"&gt;</w:t>
      </w:r>
    </w:p>
    <w:p w14:paraId="45D0AE2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&lt;a-statistic</w:t>
      </w:r>
    </w:p>
    <w:p w14:paraId="71B630A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title="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预估总费用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</w:t>
      </w:r>
    </w:p>
    <w:p w14:paraId="7576A8F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:value="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tripPlan.budget.total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</w:t>
      </w:r>
    </w:p>
    <w:p w14:paraId="643C6A6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suffix="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元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</w:t>
      </w:r>
    </w:p>
    <w:p w14:paraId="7CCA386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  :value-style=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"{ color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'#cf1322',fontSize: '32px',fontWeight: 'bold' }"</w:t>
      </w:r>
    </w:p>
    <w:p w14:paraId="74E2722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/&gt;</w:t>
      </w:r>
    </w:p>
    <w:p w14:paraId="2E41242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&lt;/a-col&gt;</w:t>
      </w:r>
    </w:p>
    <w:p w14:paraId="1414764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&lt;/a-row&gt;</w:t>
      </w:r>
    </w:p>
    <w:p w14:paraId="700A960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a-card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612962C7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这段代码使用了栅格布局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a-row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a-col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，将四项费用并排显示。每项费用使用一个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a-statistic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组件，显示标题和数值。最后用一个分隔线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a-divider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隔开，下面显示总费用，使用红色大字体突出显示。</w:t>
      </w:r>
    </w:p>
    <w:p w14:paraId="0BBF51F9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注意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v-if="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tripPlan.budget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这个条件渲染。因为预算信息是可选的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Pydantic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模型中定义为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Optional[Budget]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，如果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没有生成预算信息，这个卡片就不会显示。这体现了前端对数据的容错处理。</w:t>
      </w:r>
    </w:p>
    <w:p w14:paraId="45B88397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13.6.2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加载进度条</w:t>
      </w:r>
    </w:p>
    <w:p w14:paraId="529D124B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生成旅行计划是一个耗时的操作。后端需要依次调用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AttractionSearchAgent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WeatherQueryAgent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、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HotelAgent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PlannerAgent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，每个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都要调用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和外部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。整个过程可能需要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10-30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秒。如果用户点击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开始规划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"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按钮后，页面没有任何反馈，用户会以为系统卡住了，可能会刷新页面或重复点击。</w:t>
      </w:r>
    </w:p>
    <w:p w14:paraId="6ED3AA4C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为了提升用户体验，我们添加了加载进度条和状态提示。现在只是模拟进度，可以让用户知道系统正在工作。</w:t>
      </w:r>
    </w:p>
    <w:p w14:paraId="49392AC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loading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false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12A25C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8F7F9D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C388FF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40F6B41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handleSubmit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async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5366CDC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true</w:t>
      </w:r>
    </w:p>
    <w:p w14:paraId="29F086A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</w:p>
    <w:p w14:paraId="0B6ACC8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1B35F7D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模拟进度更新</w:t>
      </w:r>
    </w:p>
    <w:p w14:paraId="0070E86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progressInterval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setInterval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0690FC0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90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 {</w:t>
      </w:r>
    </w:p>
    <w:p w14:paraId="03218A5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+=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10</w:t>
      </w:r>
    </w:p>
    <w:p w14:paraId="38C5CD6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30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Segoe UI Emoji" w:eastAsia="宋体" w:hAnsi="Segoe UI Emoji" w:cs="Segoe UI Emoji"/>
          <w:color w:val="0A3069"/>
          <w:kern w:val="0"/>
          <w:sz w:val="20"/>
          <w:szCs w:val="20"/>
          <w14:ligatures w14:val="none"/>
        </w:rPr>
        <w:t>🔍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正在搜索景点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...'</w:t>
      </w:r>
    </w:p>
    <w:p w14:paraId="176520F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else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50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Segoe UI Symbol" w:eastAsia="宋体" w:hAnsi="Segoe UI Symbol" w:cs="Segoe UI Symbol"/>
          <w:color w:val="0A3069"/>
          <w:kern w:val="0"/>
          <w:sz w:val="20"/>
          <w:szCs w:val="20"/>
          <w14:ligatures w14:val="none"/>
        </w:rPr>
        <w:t>🌤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️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正在查询天气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...'</w:t>
      </w:r>
    </w:p>
    <w:p w14:paraId="1DAF770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else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70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Segoe UI Emoji" w:eastAsia="宋体" w:hAnsi="Segoe UI Emoji" w:cs="Segoe UI Emoji"/>
          <w:color w:val="0A3069"/>
          <w:kern w:val="0"/>
          <w:sz w:val="20"/>
          <w:szCs w:val="20"/>
          <w14:ligatures w14:val="none"/>
        </w:rPr>
        <w:t>🏨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正在推荐酒店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...'</w:t>
      </w:r>
    </w:p>
    <w:p w14:paraId="6F754D2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else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Segoe UI Emoji" w:eastAsia="宋体" w:hAnsi="Segoe UI Emoji" w:cs="Segoe UI Emoji"/>
          <w:color w:val="0A3069"/>
          <w:kern w:val="0"/>
          <w:sz w:val="20"/>
          <w:szCs w:val="20"/>
          <w14:ligatures w14:val="none"/>
        </w:rPr>
        <w:t>📋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正在生成行程计划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...'</w:t>
      </w:r>
    </w:p>
    <w:p w14:paraId="021EEC8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  }</w:t>
      </w:r>
    </w:p>
    <w:p w14:paraId="7764B29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},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500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6D24F40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3DB2639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try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7FA2A65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response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await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generateTripPlan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formData.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DD42A5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clearInterval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progressInterval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6F68A05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loadingProgress.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100</w:t>
      </w:r>
    </w:p>
    <w:p w14:paraId="1BDD3DC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loadingStatus.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Segoe UI Emoji" w:eastAsia="宋体" w:hAnsi="Segoe UI Emoji" w:cs="Segoe UI Emoji"/>
          <w:color w:val="0A3069"/>
          <w:kern w:val="0"/>
          <w:sz w:val="20"/>
          <w:szCs w:val="20"/>
          <w14:ligatures w14:val="none"/>
        </w:rPr>
        <w:t>✅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完成！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</w:p>
    <w:p w14:paraId="11977FB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router.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push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({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name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'result'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,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state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{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response } })</w:t>
      </w:r>
    </w:p>
    <w:p w14:paraId="7C0B5E7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catch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(error) {</w:t>
      </w:r>
    </w:p>
    <w:p w14:paraId="5B33733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clearInterval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progressInterval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5FD7CE2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message.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error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生成计划失败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50DCCA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finally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2D71B60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loading.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false</w:t>
      </w:r>
    </w:p>
    <w:p w14:paraId="7E6118C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</w:t>
      </w:r>
    </w:p>
    <w:p w14:paraId="6DFFD21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0A2BDA3C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13.6.3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行程编辑功能</w:t>
      </w:r>
    </w:p>
    <w:p w14:paraId="4F5FD87B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AI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生成的旅行计划虽然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很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智能，但可能不完全符合用户的个人需求。比如，用户可能不喜欢某个景点，想删除它；或者想调整景点的游览顺序。我们提供了行程编辑功能，让用户可以自定义行程。</w:t>
      </w:r>
    </w:p>
    <w:p w14:paraId="2B00D8BA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编辑功能的核心是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状态管理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。我们需要维护两个状态：当前的行程计划和原始的行程计划。当用户进入编辑模式时，我们保存原始计划的副本。如果用户取消编辑，就恢复原始计划。如果用户保存修改，就更新当前计划：</w:t>
      </w:r>
    </w:p>
    <w:p w14:paraId="5A871C9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editMode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false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0C603EC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originalPlan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ref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|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null&gt;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null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6354DFB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4A17224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进入编辑模式</w:t>
      </w:r>
    </w:p>
    <w:p w14:paraId="748B03D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toggleEditMode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141F273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editMode.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true</w:t>
      </w:r>
    </w:p>
    <w:p w14:paraId="0A30809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originalPlan.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JSON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parse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JSON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stringify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))</w:t>
      </w:r>
    </w:p>
    <w:p w14:paraId="01C0D96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5E60E3A9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注意这里使用了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JSON.parse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JSON.stringify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(...))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来深拷贝对象。为什么不直接赋值？因为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JavaScript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中对象是引用类型，如果直接赋值，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originalPlan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会指向同一个对象，修改一个会影响另一个。深拷贝可以创建一个完全独立的副本。</w:t>
      </w:r>
    </w:p>
    <w:p w14:paraId="460AC0C9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移动景点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的逻辑是交换数组中两个元素的位置：</w:t>
      </w:r>
    </w:p>
    <w:p w14:paraId="2592A93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移动景点</w:t>
      </w:r>
    </w:p>
    <w:p w14:paraId="0671DCA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lastRenderedPageBreak/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moveAttraction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number,attractionIndex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number,direction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'up'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|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'down'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5929AA7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attractions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days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attractions</w:t>
      </w:r>
    </w:p>
    <w:p w14:paraId="2E7D3D8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newIndex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direction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===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'up</w:t>
      </w:r>
      <w:proofErr w:type="gram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?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-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: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+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</w:t>
      </w:r>
    </w:p>
    <w:p w14:paraId="15ADEA3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4BFE093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newIndex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&gt;=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&amp;&amp;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newIndex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length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 {</w:t>
      </w:r>
    </w:p>
    <w:p w14:paraId="6BB4F57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[attractions[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attractionIndex</w:t>
      </w:r>
      <w:proofErr w:type="spellEnd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],attractions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newIndex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]]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</w:p>
    <w:p w14:paraId="18390E8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[attractions[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newIndex</w:t>
      </w:r>
      <w:proofErr w:type="spellEnd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],attractions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attractionIndex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]]</w:t>
      </w:r>
    </w:p>
    <w:p w14:paraId="5FEF0B1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</w:t>
      </w:r>
    </w:p>
    <w:p w14:paraId="708A289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7F44B0AD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这里使用了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ES6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的解构赋值语法来交换两个元素。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a,b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 = 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b,a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是一个很优雅的交换方式，不需要临时变量。</w:t>
      </w:r>
    </w:p>
    <w:p w14:paraId="093ACC1F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删除景点使用数组的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splice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方法：</w:t>
      </w:r>
    </w:p>
    <w:p w14:paraId="2FB56AB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删除景点</w:t>
      </w:r>
    </w:p>
    <w:p w14:paraId="5DCB19A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deleteAttraction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dayIndex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number,attractionIndex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number)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53A450E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days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[dayIndex].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attractions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splice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(attractionIndex,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1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61C1301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4B5FEC8E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保存修改时，我们需要重新初始化地图，因为景点的位置可能发生了变化：</w:t>
      </w:r>
    </w:p>
    <w:p w14:paraId="3A02CE8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保存修改</w:t>
      </w:r>
    </w:p>
    <w:p w14:paraId="18B96A0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saveChanges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1C24903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editMode.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false</w:t>
      </w:r>
    </w:p>
    <w:p w14:paraId="41BD5E6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message.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success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修改已保存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8DA854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initMap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()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重新初始化地图</w:t>
      </w:r>
    </w:p>
    <w:p w14:paraId="1236FC8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6282D92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50D18EA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取消编辑</w:t>
      </w:r>
    </w:p>
    <w:p w14:paraId="125A5C3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cancelEdit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2F90384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originalPlan.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 {</w:t>
      </w:r>
    </w:p>
    <w:p w14:paraId="4ACC635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originalPlan.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</w:p>
    <w:p w14:paraId="1E0B24F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</w:t>
      </w:r>
    </w:p>
    <w:p w14:paraId="2C96125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editMode.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false</w:t>
      </w:r>
    </w:p>
    <w:p w14:paraId="1449673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5F08C4BA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在模板中，我们根据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editMode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的值显示不同的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UI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。编辑模式下，每个景点旁边会显示上移、下移、删除按钮：</w:t>
      </w:r>
    </w:p>
    <w:p w14:paraId="6E6FEC0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v-if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editMode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class="edit-buttons"&gt;</w:t>
      </w:r>
    </w:p>
    <w:p w14:paraId="56BFE92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&lt;a-button size="small" @click="moveAttraction(dayIndex,index,'up')"&gt;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上移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&lt;/a-button&gt;</w:t>
      </w:r>
    </w:p>
    <w:p w14:paraId="1B60074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&lt;a-button size="small" @click="moveAttraction(dayIndex,index,'down')"&gt;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下移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&lt;/a-button&gt;</w:t>
      </w:r>
    </w:p>
    <w:p w14:paraId="4E04430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&lt;a-button size="small" danger @click="deleteAttraction(dayIndex,index)"&gt;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删除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&lt;/a-button&gt;</w:t>
      </w:r>
    </w:p>
    <w:p w14:paraId="148B3BC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3C8126E5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13.6.4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导出功能</w:t>
      </w:r>
    </w:p>
    <w:p w14:paraId="41BE04B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用户生成了满意的旅行计划后，可能想保存下来或分享给朋友。我们提供了两种导出方式：导出为图片和导出为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PDF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。</w:t>
      </w:r>
    </w:p>
    <w:p w14:paraId="31C7E568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导出功能的核心是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html2canvas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库。这个库可以把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DOM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元素转换成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Canvas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，然后我们可以把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Canvas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导出为图片。但这里有一个技术难点：地图是用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Canvas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渲染的，而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html2canvas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在处理嵌套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Canvas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时存在兼容性问题。</w:t>
      </w:r>
    </w:p>
    <w:p w14:paraId="5CB88319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我们尝试了多种解决方案，包括将地图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Canvas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转换成图片后再导出，但由于高德地图的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Canvas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渲染机制和跨域限制，这个方案并没有完全解决问题。在实际项目中，可能需要考虑以下替代方案：</w:t>
      </w:r>
    </w:p>
    <w:p w14:paraId="2D8A3864" w14:textId="77777777" w:rsidR="006B6C24" w:rsidRPr="006B6C24" w:rsidRDefault="006B6C24" w:rsidP="006B6C24">
      <w:pPr>
        <w:widowControl/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使用高德地图的静态地图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：调用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maps_staticmap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工具生成静态地图图片，替代动态地图</w:t>
      </w:r>
    </w:p>
    <w:p w14:paraId="2AA213CB" w14:textId="77777777" w:rsidR="006B6C24" w:rsidRPr="006B6C24" w:rsidRDefault="006B6C24" w:rsidP="006B6C24">
      <w:pPr>
        <w:widowControl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分开导出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：地图和行程内容分开导出，最后在后端合并</w:t>
      </w:r>
    </w:p>
    <w:p w14:paraId="26DE26D1" w14:textId="77777777" w:rsidR="006B6C24" w:rsidRPr="006B6C24" w:rsidRDefault="006B6C24" w:rsidP="006B6C24">
      <w:pPr>
        <w:widowControl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使用截图服务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Puppeteer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等无头浏览器在服务端截图</w:t>
      </w:r>
    </w:p>
    <w:p w14:paraId="3383F220" w14:textId="77777777" w:rsidR="006B6C24" w:rsidRPr="006B6C24" w:rsidRDefault="006B6C24" w:rsidP="006B6C24">
      <w:pPr>
        <w:widowControl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简化导出内容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：导出时隐藏地图，只导出文字内容</w:t>
      </w:r>
    </w:p>
    <w:p w14:paraId="67EC7310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目前的实现中，我们采用了简化方案，在导出时暂时隐藏地图部分，只导出行程的文字内容和景点信息。虽然这不是最理想的方案，但可以保证导出功能的可用性。</w:t>
      </w:r>
    </w:p>
    <w:p w14:paraId="75072AEA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导出为图片的逻辑很简单：</w:t>
      </w:r>
    </w:p>
    <w:p w14:paraId="2F0647B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html2canvas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'html2canvas'</w:t>
      </w:r>
    </w:p>
    <w:p w14:paraId="1EFB443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87536B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exportAsImage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async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33C1F06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element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document.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getElementById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'trip-plan-content'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230E0B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!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element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</w:p>
    <w:p w14:paraId="182A580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2B80B6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canvas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await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html2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canvas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element,{</w:t>
      </w:r>
    </w:p>
    <w:p w14:paraId="03EDD1E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backgroundColor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'#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ffffff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559AAC2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scale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2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29CB9CE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useCORS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true</w:t>
      </w:r>
    </w:p>
    <w:p w14:paraId="034F150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})</w:t>
      </w:r>
    </w:p>
    <w:p w14:paraId="0BE554A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77EC5DB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link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document.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createElement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'a'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41D4DD7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link.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download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${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旅行计划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png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</w:t>
      </w:r>
    </w:p>
    <w:p w14:paraId="1E3FEED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link.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href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canvas.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toDataURL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'image/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png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5B9E607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link.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click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()</w:t>
      </w:r>
    </w:p>
    <w:p w14:paraId="17BA581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message.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success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导出成功！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62D1162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0A4BED27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scale: 2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2 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倍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分辨率，这样导出的图片更清晰。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useCORS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 true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允许跨域加载图片，这对于景点图片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来自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proofErr w:type="spell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Unsplash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很重要。</w:t>
      </w:r>
    </w:p>
    <w:p w14:paraId="1DD5A4DF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导出为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PDF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需要额外的步骤：先转换成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Canvas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，再转换成图片，最后添加到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PDF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中：</w:t>
      </w:r>
    </w:p>
    <w:p w14:paraId="2822BF3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import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jsPDF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from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jspdf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</w:p>
    <w:p w14:paraId="580EE11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4DDE4B6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exportAsPDF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async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6400A28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先截取地图</w:t>
      </w:r>
    </w:p>
    <w:p w14:paraId="0767567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await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captureMapImage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226D6CD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5AF4A0B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element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document.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getElementById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'trip-plan-content'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5C6399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!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element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return</w:t>
      </w:r>
    </w:p>
    <w:p w14:paraId="509C16A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0F1E7C9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canvas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await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html2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canvas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element,{</w:t>
      </w:r>
    </w:p>
    <w:p w14:paraId="1F9F220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backgroundColor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'#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ffffff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36E9003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scale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2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23BB2FF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useCORS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true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</w:p>
    <w:p w14:paraId="5F2C616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allowTaint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true</w:t>
      </w:r>
    </w:p>
    <w:p w14:paraId="44A1DFF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})</w:t>
      </w:r>
    </w:p>
    <w:p w14:paraId="111928D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0D40CFD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恢复地图</w:t>
      </w:r>
    </w:p>
    <w:p w14:paraId="0A716D9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restoreMap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C867D4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</w:p>
    <w:p w14:paraId="0E808F1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pdf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new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jsPDF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'p'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'mm'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'a4'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4FF3D9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imgData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canvas.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toDataURL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'image/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png</w:t>
      </w:r>
      <w:proofErr w:type="spellEnd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7EEA1BC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imgWidth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210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// A4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宽度</w:t>
      </w:r>
    </w:p>
    <w:p w14:paraId="76386001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imgHeight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canvas.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height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*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imgWidth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/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canvas.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width</w:t>
      </w:r>
      <w:proofErr w:type="spellEnd"/>
    </w:p>
    <w:p w14:paraId="6BC807E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 xml:space="preserve">  </w:t>
      </w:r>
    </w:p>
    <w:p w14:paraId="73E4781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pdf.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addImage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(imgData,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'PNG'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0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,imgWidth,imgHeight)</w:t>
      </w:r>
    </w:p>
    <w:p w14:paraId="1EE013B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pdf.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save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`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${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tripPlan.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city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旅行计划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.pdf`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56091E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message.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success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导出成功！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34CAC0A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614ECB05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这里需要计算图片的高度，保持宽高比。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A4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纸的宽度是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210mm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，我们根据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Canvas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的宽高比计算出对应的高度。</w:t>
      </w:r>
    </w:p>
    <w:p w14:paraId="26CF69AA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13.6.5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侧边导航</w:t>
      </w:r>
      <w:proofErr w:type="gramStart"/>
      <w:r w:rsidRPr="006B6C24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  <w14:ligatures w14:val="none"/>
        </w:rPr>
        <w:t>与锚点跳转</w:t>
      </w:r>
      <w:proofErr w:type="gramEnd"/>
    </w:p>
    <w:p w14:paraId="7E157958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Result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页面的内容很多，包括行程概览、预算明细、地图、每日行程、天气信息等。如果用户想快速跳转到某个部分，需要滚动很长的距离。我们提供了侧边导航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和锚点跳转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功能，让用户可以快速定位。</w:t>
      </w:r>
    </w:p>
    <w:p w14:paraId="18DD15F7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侧边导航使用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Ant Design Vue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Menu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组件：</w:t>
      </w:r>
    </w:p>
    <w:p w14:paraId="74A054E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a-menu</w:t>
      </w:r>
    </w:p>
    <w:p w14:paraId="45E6409E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v-</w:t>
      </w:r>
      <w:proofErr w:type="gram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model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: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selectedKeys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[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activeSection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]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</w:p>
    <w:p w14:paraId="2D49BC7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mode="inline"</w:t>
      </w:r>
    </w:p>
    <w:p w14:paraId="00CF5376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@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click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scrollToSection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"</w:t>
      </w:r>
    </w:p>
    <w:p w14:paraId="2CC17484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149FAA99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&lt;a-menu-item key="overview"&gt;</w:t>
      </w:r>
      <w:r w:rsidRPr="006B6C24">
        <w:rPr>
          <w:rFonts w:ascii="Segoe UI Emoji" w:eastAsia="宋体" w:hAnsi="Segoe UI Emoji" w:cs="Segoe UI Emoji"/>
          <w:color w:val="1F2328"/>
          <w:kern w:val="0"/>
          <w:sz w:val="20"/>
          <w:szCs w:val="20"/>
          <w14:ligatures w14:val="none"/>
        </w:rPr>
        <w:t>📋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行程概览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&lt;/a-menu-item&gt;</w:t>
      </w:r>
    </w:p>
    <w:p w14:paraId="4C6068D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&lt;a-menu-item key="budget"&gt;</w:t>
      </w:r>
      <w:r w:rsidRPr="006B6C24">
        <w:rPr>
          <w:rFonts w:ascii="Segoe UI Emoji" w:eastAsia="宋体" w:hAnsi="Segoe UI Emoji" w:cs="Segoe UI Emoji"/>
          <w:color w:val="1F2328"/>
          <w:kern w:val="0"/>
          <w:sz w:val="20"/>
          <w:szCs w:val="20"/>
          <w14:ligatures w14:val="none"/>
        </w:rPr>
        <w:t>💰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预算明细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&lt;/a-menu-item&gt;</w:t>
      </w:r>
    </w:p>
    <w:p w14:paraId="29A3CE1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&lt;a-menu-item key="map"&gt;</w:t>
      </w:r>
      <w:r w:rsidRPr="006B6C24">
        <w:rPr>
          <w:rFonts w:ascii="Segoe UI Symbol" w:eastAsia="宋体" w:hAnsi="Segoe UI Symbol" w:cs="Segoe UI Symbol"/>
          <w:color w:val="1F2328"/>
          <w:kern w:val="0"/>
          <w:sz w:val="20"/>
          <w:szCs w:val="20"/>
          <w14:ligatures w14:val="none"/>
        </w:rPr>
        <w:t>🗺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️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地图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&lt;/a-menu-item&gt;</w:t>
      </w:r>
    </w:p>
    <w:p w14:paraId="0C26752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&lt;a-menu-item key="days"&gt;</w:t>
      </w:r>
      <w:r w:rsidRPr="006B6C24">
        <w:rPr>
          <w:rFonts w:ascii="Segoe UI Emoji" w:eastAsia="宋体" w:hAnsi="Segoe UI Emoji" w:cs="Segoe UI Emoji"/>
          <w:color w:val="1F2328"/>
          <w:kern w:val="0"/>
          <w:sz w:val="20"/>
          <w:szCs w:val="20"/>
          <w14:ligatures w14:val="none"/>
        </w:rPr>
        <w:t>📅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每日行程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&lt;/a-menu-item&gt;</w:t>
      </w:r>
    </w:p>
    <w:p w14:paraId="3A68BAA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&lt;a-menu-item key="weather"&gt;</w:t>
      </w:r>
      <w:r w:rsidRPr="006B6C24">
        <w:rPr>
          <w:rFonts w:ascii="Segoe UI Symbol" w:eastAsia="宋体" w:hAnsi="Segoe UI Symbol" w:cs="Segoe UI Symbol"/>
          <w:color w:val="1F2328"/>
          <w:kern w:val="0"/>
          <w:sz w:val="20"/>
          <w:szCs w:val="20"/>
          <w14:ligatures w14:val="none"/>
        </w:rPr>
        <w:t>🌤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️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天气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&lt;/a-menu-item&gt;</w:t>
      </w:r>
    </w:p>
    <w:p w14:paraId="5ECE351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a-menu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27D7C70A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点击菜单项时，调用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scrollToSection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函数：</w:t>
      </w:r>
    </w:p>
    <w:p w14:paraId="1BFBA50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activeSection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ref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'overview'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)</w:t>
      </w:r>
    </w:p>
    <w:p w14:paraId="1FF5A6B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2E09EA1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 xml:space="preserve">// </w:t>
      </w:r>
      <w:r w:rsidRPr="006B6C24">
        <w:rPr>
          <w:rFonts w:ascii="Consolas" w:eastAsia="宋体" w:hAnsi="Consolas" w:cs="宋体"/>
          <w:color w:val="59636E"/>
          <w:kern w:val="0"/>
          <w:sz w:val="20"/>
          <w:szCs w:val="20"/>
          <w14:ligatures w14:val="none"/>
        </w:rPr>
        <w:t>滚动到指定区域</w:t>
      </w:r>
    </w:p>
    <w:p w14:paraId="4D672B6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scrollToSection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({ key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}: {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key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string })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=&gt;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{</w:t>
      </w:r>
    </w:p>
    <w:p w14:paraId="09F8281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activeSection.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value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key</w:t>
      </w:r>
    </w:p>
    <w:p w14:paraId="1025E95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const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element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=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document.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getElementById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(key)</w:t>
      </w:r>
    </w:p>
    <w:p w14:paraId="1976A925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r w:rsidRPr="006B6C24">
        <w:rPr>
          <w:rFonts w:ascii="Consolas" w:eastAsia="宋体" w:hAnsi="Consolas" w:cs="宋体"/>
          <w:color w:val="CF222E"/>
          <w:kern w:val="0"/>
          <w:sz w:val="20"/>
          <w:szCs w:val="20"/>
          <w14:ligatures w14:val="none"/>
        </w:rPr>
        <w:t>if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(element) {</w:t>
      </w:r>
    </w:p>
    <w:p w14:paraId="7843BCCA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element.</w:t>
      </w:r>
      <w:r w:rsidRPr="006B6C24">
        <w:rPr>
          <w:rFonts w:ascii="Consolas" w:eastAsia="宋体" w:hAnsi="Consolas" w:cs="宋体"/>
          <w:color w:val="6639BA"/>
          <w:kern w:val="0"/>
          <w:sz w:val="20"/>
          <w:szCs w:val="20"/>
          <w14:ligatures w14:val="none"/>
        </w:rPr>
        <w:t>scrollIntoView</w:t>
      </w:r>
      <w:proofErr w:type="spellEnd"/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({ 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behavior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</w:t>
      </w:r>
      <w:proofErr w:type="spellStart"/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smooth'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,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block</w:t>
      </w:r>
      <w:proofErr w:type="spell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: </w:t>
      </w:r>
      <w:r w:rsidRPr="006B6C24">
        <w:rPr>
          <w:rFonts w:ascii="Consolas" w:eastAsia="宋体" w:hAnsi="Consolas" w:cs="宋体"/>
          <w:color w:val="0A3069"/>
          <w:kern w:val="0"/>
          <w:sz w:val="20"/>
          <w:szCs w:val="20"/>
          <w14:ligatures w14:val="none"/>
        </w:rPr>
        <w:t>'start'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})</w:t>
      </w:r>
    </w:p>
    <w:p w14:paraId="59AE951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}</w:t>
      </w:r>
    </w:p>
    <w:p w14:paraId="199B133D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}</w:t>
      </w:r>
    </w:p>
    <w:p w14:paraId="6D3DCA3F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proofErr w:type="spell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lastRenderedPageBreak/>
        <w:t>scrollIntoView</w:t>
      </w:r>
      <w:proofErr w:type="spell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是浏览器原生的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API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，可以让元素滚动到可视区域。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behavior: 'smooth'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表示平滑滚动，而不是瞬间跳转。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block: 'start'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表示元素的顶部对齐到可视区域的顶部。</w:t>
      </w:r>
    </w:p>
    <w:p w14:paraId="7684D0D7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在页面的各个部分，我们需要添加对应的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id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</w:t>
      </w:r>
    </w:p>
    <w:p w14:paraId="604CAEF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id="overview"&gt;</w:t>
      </w:r>
    </w:p>
    <w:p w14:paraId="78E1BC2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&lt;!--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行程概览内容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--&gt;</w:t>
      </w:r>
    </w:p>
    <w:p w14:paraId="06FC36BB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14CC6280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7FEB95A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id="budget"&gt;</w:t>
      </w:r>
    </w:p>
    <w:p w14:paraId="0BD9EB2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&lt;!--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预算明细内容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--&gt;</w:t>
      </w:r>
    </w:p>
    <w:p w14:paraId="421E56BC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20F24CE8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</w:p>
    <w:p w14:paraId="0A7D1542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id="map"&gt;</w:t>
      </w:r>
    </w:p>
    <w:p w14:paraId="7BA5488F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 </w:t>
      </w:r>
      <w:proofErr w:type="gramStart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&lt;!--</w:t>
      </w:r>
      <w:proofErr w:type="gramEnd"/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地图内容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 xml:space="preserve"> --&gt;</w:t>
      </w:r>
    </w:p>
    <w:p w14:paraId="0EDD9003" w14:textId="77777777" w:rsidR="006B6C24" w:rsidRPr="006B6C24" w:rsidRDefault="006B6C24" w:rsidP="006B6C24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</w:pP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&lt;/</w:t>
      </w:r>
      <w:r w:rsidRPr="006B6C24">
        <w:rPr>
          <w:rFonts w:ascii="Consolas" w:eastAsia="宋体" w:hAnsi="Consolas" w:cs="宋体"/>
          <w:color w:val="0550AE"/>
          <w:kern w:val="0"/>
          <w:sz w:val="20"/>
          <w:szCs w:val="20"/>
          <w14:ligatures w14:val="none"/>
        </w:rPr>
        <w:t>div</w:t>
      </w:r>
      <w:r w:rsidRPr="006B6C24">
        <w:rPr>
          <w:rFonts w:ascii="Consolas" w:eastAsia="宋体" w:hAnsi="Consolas" w:cs="宋体"/>
          <w:color w:val="1F2328"/>
          <w:kern w:val="0"/>
          <w:sz w:val="20"/>
          <w:szCs w:val="20"/>
          <w14:ligatures w14:val="none"/>
        </w:rPr>
        <w:t>&gt;</w:t>
      </w:r>
    </w:p>
    <w:p w14:paraId="64EA7284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这样，当用户点击侧边导航的某个菜单项时，页面会平滑滚动到对应的部分。</w:t>
      </w:r>
    </w:p>
    <w:p w14:paraId="11383156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通过这些功能的实现，我们的智能旅行助手不仅能够生成旅行计划，还提供了丰富的交互功能：预算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计算让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用户了解费用，加载进度条让等待不再焦虑，行程编辑让计划更符合个人需求，导出功能让计划可以分享和保存，侧边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导航让长</w:t>
      </w:r>
      <w:proofErr w:type="gramEnd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页面易于浏览。这些功能的组合，构成了一个完整、易用、实用的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Web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应用。</w:t>
      </w:r>
    </w:p>
    <w:p w14:paraId="33C95BA0" w14:textId="77777777" w:rsidR="006B6C24" w:rsidRPr="006B6C24" w:rsidRDefault="006B6C24" w:rsidP="006B6C24">
      <w:pPr>
        <w:widowControl/>
        <w:shd w:val="clear" w:color="auto" w:fill="FFFFFF"/>
        <w:spacing w:before="360" w:after="240" w:line="240" w:lineRule="auto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13.7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  <w14:ligatures w14:val="none"/>
        </w:rPr>
        <w:t>结语</w:t>
      </w:r>
    </w:p>
    <w:p w14:paraId="4ECCE97B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恭喜你完成了第十三章的学习！</w:t>
      </w:r>
    </w:p>
    <w:p w14:paraId="26260427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通过本章，你不仅学会了如何构建一个完整的智能旅行助手应用，更重要的是掌握了：</w:t>
      </w:r>
    </w:p>
    <w:p w14:paraId="1B7A184C" w14:textId="77777777" w:rsidR="006B6C24" w:rsidRPr="006B6C24" w:rsidRDefault="006B6C24" w:rsidP="006B6C24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系统设计思维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如何将复杂问题分解为多个简单任务</w:t>
      </w:r>
    </w:p>
    <w:p w14:paraId="3602E411" w14:textId="77777777" w:rsidR="006B6C24" w:rsidRPr="006B6C24" w:rsidRDefault="006B6C24" w:rsidP="006B6C24">
      <w:pPr>
        <w:widowControl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工程实践能力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如何将理论知识转化为可运行的代码</w:t>
      </w:r>
    </w:p>
    <w:p w14:paraId="27F42C74" w14:textId="77777777" w:rsidR="006B6C24" w:rsidRPr="006B6C24" w:rsidRDefault="006B6C24" w:rsidP="006B6C24">
      <w:pPr>
        <w:widowControl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全</w:t>
      </w:r>
      <w:proofErr w:type="gramStart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栈</w:t>
      </w:r>
      <w:proofErr w:type="gramEnd"/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开发能力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如何整合前后端技术</w:t>
      </w:r>
      <w:proofErr w:type="gramStart"/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栈</w:t>
      </w:r>
      <w:proofErr w:type="gramEnd"/>
    </w:p>
    <w:p w14:paraId="5D5A3488" w14:textId="77777777" w:rsidR="006B6C24" w:rsidRPr="006B6C24" w:rsidRDefault="006B6C24" w:rsidP="006B6C24">
      <w:pPr>
        <w:widowControl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 xml:space="preserve">AI </w:t>
      </w:r>
      <w:r w:rsidRPr="006B6C24">
        <w:rPr>
          <w:rFonts w:ascii="Segoe UI" w:eastAsia="宋体" w:hAnsi="Segoe UI" w:cs="Segoe UI"/>
          <w:b/>
          <w:bCs/>
          <w:color w:val="1F2328"/>
          <w:kern w:val="0"/>
          <w:sz w:val="24"/>
          <w14:ligatures w14:val="none"/>
        </w:rPr>
        <w:t>应用开发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：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如何利用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LLM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构建实用的应用</w:t>
      </w:r>
    </w:p>
    <w:p w14:paraId="689E2FCD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lastRenderedPageBreak/>
        <w:t>这个项目是一个起点，而不是终点。你可以基于这个项目：</w:t>
      </w:r>
    </w:p>
    <w:p w14:paraId="179CC8FB" w14:textId="77777777" w:rsidR="006B6C24" w:rsidRPr="006B6C24" w:rsidRDefault="006B6C24" w:rsidP="006B6C24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添加更多功能</w:t>
      </w:r>
    </w:p>
    <w:p w14:paraId="74D7022C" w14:textId="77777777" w:rsidR="006B6C24" w:rsidRPr="006B6C24" w:rsidRDefault="006B6C24" w:rsidP="006B6C24">
      <w:pPr>
        <w:widowControl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优化用户体验</w:t>
      </w:r>
    </w:p>
    <w:p w14:paraId="777B4CA4" w14:textId="77777777" w:rsidR="006B6C24" w:rsidRPr="006B6C24" w:rsidRDefault="006B6C24" w:rsidP="006B6C24">
      <w:pPr>
        <w:widowControl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扩展到其他领域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(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如智能购物助手、智能学习助手等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)</w:t>
      </w:r>
    </w:p>
    <w:p w14:paraId="503816C1" w14:textId="77777777" w:rsidR="006B6C24" w:rsidRPr="006B6C24" w:rsidRDefault="006B6C24" w:rsidP="006B6C24">
      <w:pPr>
        <w:widowControl/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部署到生产环境，服务真实用户</w:t>
      </w:r>
    </w:p>
    <w:p w14:paraId="12CDC89A" w14:textId="77777777" w:rsidR="006B6C24" w:rsidRPr="006B6C24" w:rsidRDefault="006B6C24" w:rsidP="006B6C24">
      <w:pPr>
        <w:widowControl/>
        <w:shd w:val="clear" w:color="auto" w:fill="FFFFFF"/>
        <w:spacing w:after="24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最好的学习方式是实践。不要只是阅读代码，而是要动手修改、扩展、优化。每一次实践都会让你对多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Agent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系统有更深的理解。</w:t>
      </w:r>
    </w:p>
    <w:p w14:paraId="7B95714A" w14:textId="77777777" w:rsidR="006B6C24" w:rsidRPr="006B6C24" w:rsidRDefault="006B6C24" w:rsidP="006B6C24">
      <w:pPr>
        <w:widowControl/>
        <w:shd w:val="clear" w:color="auto" w:fill="FFFFFF"/>
        <w:spacing w:after="0" w:line="240" w:lineRule="auto"/>
        <w:rPr>
          <w:rFonts w:ascii="Segoe UI" w:eastAsia="宋体" w:hAnsi="Segoe UI" w:cs="Segoe UI"/>
          <w:color w:val="1F2328"/>
          <w:kern w:val="0"/>
          <w:sz w:val="24"/>
          <w14:ligatures w14:val="none"/>
        </w:rPr>
      </w:pP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祝你在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 xml:space="preserve"> AI </w:t>
      </w:r>
      <w:r w:rsidRPr="006B6C24">
        <w:rPr>
          <w:rFonts w:ascii="Segoe UI" w:eastAsia="宋体" w:hAnsi="Segoe UI" w:cs="Segoe UI"/>
          <w:color w:val="1F2328"/>
          <w:kern w:val="0"/>
          <w:sz w:val="24"/>
          <w14:ligatures w14:val="none"/>
        </w:rPr>
        <w:t>应用开发的道路上越走越远！</w:t>
      </w:r>
    </w:p>
    <w:p w14:paraId="3637F060" w14:textId="77777777" w:rsidR="001A4B08" w:rsidRPr="006B6C24" w:rsidRDefault="001A4B08">
      <w:pPr>
        <w:rPr>
          <w:rFonts w:hint="eastAsia"/>
        </w:rPr>
      </w:pPr>
    </w:p>
    <w:sectPr w:rsidR="001A4B08" w:rsidRPr="006B6C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651F"/>
    <w:multiLevelType w:val="multilevel"/>
    <w:tmpl w:val="33F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D395B"/>
    <w:multiLevelType w:val="multilevel"/>
    <w:tmpl w:val="451A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D0297"/>
    <w:multiLevelType w:val="multilevel"/>
    <w:tmpl w:val="2F0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45F29"/>
    <w:multiLevelType w:val="multilevel"/>
    <w:tmpl w:val="E98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312D7"/>
    <w:multiLevelType w:val="multilevel"/>
    <w:tmpl w:val="EDE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95C1A"/>
    <w:multiLevelType w:val="multilevel"/>
    <w:tmpl w:val="1272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572599">
    <w:abstractNumId w:val="3"/>
  </w:num>
  <w:num w:numId="2" w16cid:durableId="1406997727">
    <w:abstractNumId w:val="0"/>
  </w:num>
  <w:num w:numId="3" w16cid:durableId="1628009361">
    <w:abstractNumId w:val="4"/>
  </w:num>
  <w:num w:numId="4" w16cid:durableId="935945710">
    <w:abstractNumId w:val="1"/>
  </w:num>
  <w:num w:numId="5" w16cid:durableId="84352530">
    <w:abstractNumId w:val="5"/>
  </w:num>
  <w:num w:numId="6" w16cid:durableId="731928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65"/>
    <w:rsid w:val="00017922"/>
    <w:rsid w:val="000464E4"/>
    <w:rsid w:val="000527AA"/>
    <w:rsid w:val="00080D0A"/>
    <w:rsid w:val="000B7872"/>
    <w:rsid w:val="000D28FB"/>
    <w:rsid w:val="000D6D65"/>
    <w:rsid w:val="000F351E"/>
    <w:rsid w:val="000F75F1"/>
    <w:rsid w:val="000F764C"/>
    <w:rsid w:val="00112B40"/>
    <w:rsid w:val="001407D3"/>
    <w:rsid w:val="00153C4A"/>
    <w:rsid w:val="00175088"/>
    <w:rsid w:val="00175428"/>
    <w:rsid w:val="00176A7F"/>
    <w:rsid w:val="00187E69"/>
    <w:rsid w:val="001A4B08"/>
    <w:rsid w:val="001A78AB"/>
    <w:rsid w:val="001D6166"/>
    <w:rsid w:val="001E0BC0"/>
    <w:rsid w:val="001F4ED3"/>
    <w:rsid w:val="001F5EC9"/>
    <w:rsid w:val="0020525F"/>
    <w:rsid w:val="002133E5"/>
    <w:rsid w:val="00241495"/>
    <w:rsid w:val="00277DBA"/>
    <w:rsid w:val="00281909"/>
    <w:rsid w:val="002F3B2C"/>
    <w:rsid w:val="003205B4"/>
    <w:rsid w:val="00322AE5"/>
    <w:rsid w:val="00342B78"/>
    <w:rsid w:val="00353B60"/>
    <w:rsid w:val="00365498"/>
    <w:rsid w:val="0038278D"/>
    <w:rsid w:val="003861B6"/>
    <w:rsid w:val="003D5736"/>
    <w:rsid w:val="003F1A9A"/>
    <w:rsid w:val="004124CA"/>
    <w:rsid w:val="004267B8"/>
    <w:rsid w:val="004330E7"/>
    <w:rsid w:val="00440767"/>
    <w:rsid w:val="00447760"/>
    <w:rsid w:val="00453C1D"/>
    <w:rsid w:val="004723C0"/>
    <w:rsid w:val="004B22D6"/>
    <w:rsid w:val="00532DA1"/>
    <w:rsid w:val="005400D9"/>
    <w:rsid w:val="00557EFF"/>
    <w:rsid w:val="00584AFE"/>
    <w:rsid w:val="005A01F8"/>
    <w:rsid w:val="005A03F2"/>
    <w:rsid w:val="005C5BA9"/>
    <w:rsid w:val="005F4617"/>
    <w:rsid w:val="00635D43"/>
    <w:rsid w:val="00673B76"/>
    <w:rsid w:val="0068669B"/>
    <w:rsid w:val="006B6C24"/>
    <w:rsid w:val="00735CDA"/>
    <w:rsid w:val="007419E9"/>
    <w:rsid w:val="007534DC"/>
    <w:rsid w:val="00767FD4"/>
    <w:rsid w:val="00847A61"/>
    <w:rsid w:val="0088086A"/>
    <w:rsid w:val="00884C3F"/>
    <w:rsid w:val="008956C0"/>
    <w:rsid w:val="008A418E"/>
    <w:rsid w:val="008B1667"/>
    <w:rsid w:val="008B3CD9"/>
    <w:rsid w:val="008F2312"/>
    <w:rsid w:val="00916B0D"/>
    <w:rsid w:val="00921350"/>
    <w:rsid w:val="009315ED"/>
    <w:rsid w:val="00945A3B"/>
    <w:rsid w:val="00977244"/>
    <w:rsid w:val="009A1304"/>
    <w:rsid w:val="009C0EE5"/>
    <w:rsid w:val="009C3FF5"/>
    <w:rsid w:val="009C647F"/>
    <w:rsid w:val="009F1FA0"/>
    <w:rsid w:val="00A4416E"/>
    <w:rsid w:val="00A452DC"/>
    <w:rsid w:val="00A53679"/>
    <w:rsid w:val="00A575A6"/>
    <w:rsid w:val="00A70CAE"/>
    <w:rsid w:val="00B00C6F"/>
    <w:rsid w:val="00B04CCD"/>
    <w:rsid w:val="00B36EED"/>
    <w:rsid w:val="00B649E0"/>
    <w:rsid w:val="00B71B12"/>
    <w:rsid w:val="00BB27AB"/>
    <w:rsid w:val="00BC2E15"/>
    <w:rsid w:val="00BC2ECE"/>
    <w:rsid w:val="00BE2FF2"/>
    <w:rsid w:val="00BF11C5"/>
    <w:rsid w:val="00BF17FB"/>
    <w:rsid w:val="00BF789B"/>
    <w:rsid w:val="00C17AB8"/>
    <w:rsid w:val="00C27A40"/>
    <w:rsid w:val="00C3253C"/>
    <w:rsid w:val="00C32656"/>
    <w:rsid w:val="00CA68D1"/>
    <w:rsid w:val="00CB7E10"/>
    <w:rsid w:val="00CE53B9"/>
    <w:rsid w:val="00CE6D8F"/>
    <w:rsid w:val="00D0196C"/>
    <w:rsid w:val="00D30232"/>
    <w:rsid w:val="00D77B53"/>
    <w:rsid w:val="00D955AD"/>
    <w:rsid w:val="00DA078C"/>
    <w:rsid w:val="00DA2E32"/>
    <w:rsid w:val="00DC4058"/>
    <w:rsid w:val="00DF1306"/>
    <w:rsid w:val="00E145F5"/>
    <w:rsid w:val="00E1595E"/>
    <w:rsid w:val="00E41B02"/>
    <w:rsid w:val="00E715F6"/>
    <w:rsid w:val="00E855A4"/>
    <w:rsid w:val="00EB726F"/>
    <w:rsid w:val="00EF6D26"/>
    <w:rsid w:val="00F11A08"/>
    <w:rsid w:val="00F40007"/>
    <w:rsid w:val="00F61367"/>
    <w:rsid w:val="00F71E71"/>
    <w:rsid w:val="00F73C62"/>
    <w:rsid w:val="00F92868"/>
    <w:rsid w:val="00FB2EBF"/>
    <w:rsid w:val="00FF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E46434-BE63-434E-B4DC-21038160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6D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D6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D6D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D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D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D6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D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D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D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6D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D6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D6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6D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6D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6D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6D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6D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6D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6D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6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D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6D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6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6D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6D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6D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6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6D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6D65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6B6C24"/>
  </w:style>
  <w:style w:type="paragraph" w:customStyle="1" w:styleId="msonormal0">
    <w:name w:val="msonormal"/>
    <w:basedOn w:val="a"/>
    <w:rsid w:val="006B6C2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semiHidden/>
    <w:unhideWhenUsed/>
    <w:rsid w:val="006B6C24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6B6C24"/>
    <w:rPr>
      <w:color w:val="800080"/>
      <w:u w:val="single"/>
    </w:rPr>
  </w:style>
  <w:style w:type="paragraph" w:styleId="af0">
    <w:name w:val="Normal (Web)"/>
    <w:basedOn w:val="a"/>
    <w:uiPriority w:val="99"/>
    <w:semiHidden/>
    <w:unhideWhenUsed/>
    <w:rsid w:val="006B6C2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6B6C24"/>
    <w:rPr>
      <w:b/>
      <w:bCs/>
    </w:rPr>
  </w:style>
  <w:style w:type="character" w:styleId="HTML">
    <w:name w:val="HTML Code"/>
    <w:basedOn w:val="a0"/>
    <w:uiPriority w:val="99"/>
    <w:semiHidden/>
    <w:unhideWhenUsed/>
    <w:rsid w:val="006B6C24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B6C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6B6C24"/>
    <w:rPr>
      <w:rFonts w:ascii="宋体" w:eastAsia="宋体" w:hAnsi="宋体" w:cs="宋体"/>
      <w:kern w:val="0"/>
      <w:sz w:val="24"/>
      <w14:ligatures w14:val="none"/>
    </w:rPr>
  </w:style>
  <w:style w:type="character" w:customStyle="1" w:styleId="pl-c">
    <w:name w:val="pl-c"/>
    <w:basedOn w:val="a0"/>
    <w:rsid w:val="006B6C24"/>
  </w:style>
  <w:style w:type="character" w:customStyle="1" w:styleId="pl-c1">
    <w:name w:val="pl-c1"/>
    <w:basedOn w:val="a0"/>
    <w:rsid w:val="006B6C24"/>
  </w:style>
  <w:style w:type="character" w:customStyle="1" w:styleId="pl-s1">
    <w:name w:val="pl-s1"/>
    <w:basedOn w:val="a0"/>
    <w:rsid w:val="006B6C24"/>
  </w:style>
  <w:style w:type="character" w:customStyle="1" w:styleId="pl-s">
    <w:name w:val="pl-s"/>
    <w:basedOn w:val="a0"/>
    <w:rsid w:val="006B6C24"/>
  </w:style>
  <w:style w:type="character" w:customStyle="1" w:styleId="pl-k">
    <w:name w:val="pl-k"/>
    <w:basedOn w:val="a0"/>
    <w:rsid w:val="006B6C24"/>
  </w:style>
  <w:style w:type="character" w:customStyle="1" w:styleId="pl-v">
    <w:name w:val="pl-v"/>
    <w:basedOn w:val="a0"/>
    <w:rsid w:val="006B6C24"/>
  </w:style>
  <w:style w:type="character" w:customStyle="1" w:styleId="pl-smi">
    <w:name w:val="pl-smi"/>
    <w:basedOn w:val="a0"/>
    <w:rsid w:val="006B6C24"/>
  </w:style>
  <w:style w:type="character" w:customStyle="1" w:styleId="pl-en">
    <w:name w:val="pl-en"/>
    <w:basedOn w:val="a0"/>
    <w:rsid w:val="006B6C24"/>
  </w:style>
  <w:style w:type="character" w:customStyle="1" w:styleId="pl-kos">
    <w:name w:val="pl-kos"/>
    <w:basedOn w:val="a0"/>
    <w:rsid w:val="006B6C24"/>
  </w:style>
  <w:style w:type="character" w:customStyle="1" w:styleId="pl-ent">
    <w:name w:val="pl-ent"/>
    <w:basedOn w:val="a0"/>
    <w:rsid w:val="006B6C24"/>
  </w:style>
  <w:style w:type="character" w:customStyle="1" w:styleId="pl-pds">
    <w:name w:val="pl-pds"/>
    <w:basedOn w:val="a0"/>
    <w:rsid w:val="006B6C24"/>
  </w:style>
  <w:style w:type="character" w:customStyle="1" w:styleId="pl-cce">
    <w:name w:val="pl-cce"/>
    <w:basedOn w:val="a0"/>
    <w:rsid w:val="006B6C24"/>
  </w:style>
  <w:style w:type="character" w:customStyle="1" w:styleId="pl-e">
    <w:name w:val="pl-e"/>
    <w:basedOn w:val="a0"/>
    <w:rsid w:val="006B6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8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104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01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6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5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9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91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00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4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4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5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4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8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29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4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8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6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4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8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45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65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7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3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8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1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32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0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8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2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1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65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33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998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7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3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8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7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3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9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5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9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79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5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5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6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1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6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63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splash.com/developers" TargetMode="External"/><Relationship Id="rId13" Type="http://schemas.openxmlformats.org/officeDocument/2006/relationships/hyperlink" Target="https://raw.githubusercontent.com/datawhalechina/Hello-Agents/main/docs/images/13-figures/13-3.png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yperlink" Target="https://raw.githubusercontent.com/datawhalechina/Hello-Agents/main/docs/images/13-figures/13-7.png" TargetMode="External"/><Relationship Id="rId7" Type="http://schemas.openxmlformats.org/officeDocument/2006/relationships/hyperlink" Target="https://console.amap.com/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s://raw.githubusercontent.com/datawhalechina/Hello-Agents/main/docs/images/13-figures/13-5.png" TargetMode="External"/><Relationship Id="rId25" Type="http://schemas.openxmlformats.org/officeDocument/2006/relationships/hyperlink" Target="https://raw.githubusercontent.com/datawhalechina/Hello-Agents/main/docs/images/13-figures/13-8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raw.githubusercontent.com/datawhalechina/Hello-Agents/main/docs/images/13-figures/13-2.png" TargetMode="External"/><Relationship Id="rId24" Type="http://schemas.openxmlformats.org/officeDocument/2006/relationships/image" Target="media/image8.png"/><Relationship Id="rId5" Type="http://schemas.openxmlformats.org/officeDocument/2006/relationships/hyperlink" Target="https://raw.githubusercontent.com/datawhalechina/Hello-Agents/main/docs/images/13-figures/13-1.png" TargetMode="External"/><Relationship Id="rId15" Type="http://schemas.openxmlformats.org/officeDocument/2006/relationships/hyperlink" Target="https://raw.githubusercontent.com/datawhalechina/Hello-Agents/main/docs/images/13-figures/13-4.png" TargetMode="External"/><Relationship Id="rId23" Type="http://schemas.openxmlformats.org/officeDocument/2006/relationships/hyperlink" Target="https://raw.githubusercontent.com/datawhalechina/Hello-Agents/main/docs/images/13-figures/13-table-1.png" TargetMode="External"/><Relationship Id="rId28" Type="http://schemas.openxmlformats.org/officeDocument/2006/relationships/image" Target="media/image10.png"/><Relationship Id="rId10" Type="http://schemas.openxmlformats.org/officeDocument/2006/relationships/hyperlink" Target="http://localhost:5173/" TargetMode="External"/><Relationship Id="rId19" Type="http://schemas.openxmlformats.org/officeDocument/2006/relationships/hyperlink" Target="https://raw.githubusercontent.com/datawhalechina/Hello-Agents/main/docs/images/13-figures/13-6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docs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7.png"/><Relationship Id="rId27" Type="http://schemas.openxmlformats.org/officeDocument/2006/relationships/hyperlink" Target="https://raw.githubusercontent.com/datawhalechina/Hello-Agents/main/docs/images/13-figures/13-table-2.pn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6</TotalTime>
  <Pages>1</Pages>
  <Words>6238</Words>
  <Characters>35560</Characters>
  <Application>Microsoft Office Word</Application>
  <DocSecurity>0</DocSecurity>
  <Lines>296</Lines>
  <Paragraphs>83</Paragraphs>
  <ScaleCrop>false</ScaleCrop>
  <Company/>
  <LinksUpToDate>false</LinksUpToDate>
  <CharactersWithSpaces>41715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先致 刘</dc:creator>
  <cp:keywords/>
  <dc:description/>
  <cp:lastModifiedBy>先致 刘</cp:lastModifiedBy>
  <cp:revision>3</cp:revision>
  <dcterms:created xsi:type="dcterms:W3CDTF">2026-05-24T13:56:00Z</dcterms:created>
  <dcterms:modified xsi:type="dcterms:W3CDTF">2026-05-24T14:02:00Z</dcterms:modified>
</cp:coreProperties>
</file>